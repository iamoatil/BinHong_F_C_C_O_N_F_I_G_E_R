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F42" w:rsidRDefault="0095727F">
      <w:pPr>
        <w:wordWrap w:val="0"/>
        <w:spacing w:before="312" w:after="312"/>
        <w:jc w:val="right"/>
      </w:pPr>
      <w:r>
        <w:rPr>
          <w:rFonts w:hint="eastAsia"/>
        </w:rPr>
        <w:t>编号：</w:t>
      </w:r>
    </w:p>
    <w:p w:rsidR="00324F42" w:rsidRDefault="0095727F">
      <w:pPr>
        <w:wordWrap w:val="0"/>
        <w:spacing w:before="312" w:after="312"/>
        <w:jc w:val="right"/>
        <w:rPr>
          <w:rFonts w:ascii="宋体" w:hAnsi="宋体"/>
          <w:szCs w:val="21"/>
        </w:rPr>
      </w:pPr>
      <w:r>
        <w:t>版本</w:t>
      </w:r>
      <w:r>
        <w:rPr>
          <w:rFonts w:hint="eastAsia"/>
        </w:rPr>
        <w:t>：</w:t>
      </w:r>
      <w:r>
        <w:rPr>
          <w:rFonts w:asciiTheme="minorEastAsia" w:eastAsiaTheme="minorEastAsia" w:hAnsiTheme="minorEastAsia"/>
          <w:u w:val="single"/>
        </w:rPr>
        <w:t xml:space="preserve"> A</w:t>
      </w:r>
    </w:p>
    <w:p w:rsidR="00324F42" w:rsidRDefault="00324F42">
      <w:pPr>
        <w:pStyle w:val="c"/>
        <w:spacing w:before="312" w:after="312"/>
      </w:pPr>
    </w:p>
    <w:p w:rsidR="00324F42" w:rsidRPr="00DC5AD7" w:rsidRDefault="00324F42">
      <w:pPr>
        <w:pStyle w:val="c"/>
        <w:spacing w:before="312" w:after="312"/>
      </w:pPr>
    </w:p>
    <w:p w:rsidR="00324F42" w:rsidRPr="005E423F" w:rsidRDefault="00324F42">
      <w:pPr>
        <w:pStyle w:val="c"/>
        <w:spacing w:before="312" w:after="312"/>
      </w:pPr>
    </w:p>
    <w:p w:rsidR="00607B88" w:rsidRDefault="0095727F">
      <w:pPr>
        <w:pStyle w:val="c"/>
        <w:spacing w:before="312" w:after="312"/>
      </w:pPr>
      <w:r>
        <w:rPr>
          <w:rFonts w:hint="eastAsia"/>
        </w:rPr>
        <w:t>FC</w:t>
      </w:r>
      <w:r>
        <w:rPr>
          <w:rFonts w:hint="eastAsia"/>
        </w:rPr>
        <w:t>转接卡上位机</w:t>
      </w:r>
    </w:p>
    <w:p w:rsidR="00324F42" w:rsidRDefault="00607B88">
      <w:pPr>
        <w:pStyle w:val="c"/>
        <w:spacing w:before="312" w:after="312"/>
      </w:pPr>
      <w:r>
        <w:rPr>
          <w:rFonts w:hint="eastAsia"/>
        </w:rPr>
        <w:t>配置</w:t>
      </w:r>
      <w:r>
        <w:t>软件</w:t>
      </w:r>
      <w:r w:rsidR="0095727F">
        <w:t>技术要求</w:t>
      </w: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95727F">
      <w:pPr>
        <w:pStyle w:val="affd"/>
        <w:spacing w:before="312" w:after="312"/>
        <w:rPr>
          <w:rFonts w:ascii="Times New Roman"/>
        </w:rPr>
      </w:pPr>
      <w:r>
        <w:rPr>
          <w:rFonts w:ascii="Times New Roman" w:hint="eastAsia"/>
        </w:rPr>
        <w:t>成都彬鸿科技有限公司</w:t>
      </w:r>
    </w:p>
    <w:p w:rsidR="00324F42" w:rsidRDefault="0095727F">
      <w:pPr>
        <w:spacing w:before="312" w:after="312"/>
        <w:jc w:val="center"/>
        <w:rPr>
          <w:rFonts w:cs="宋体"/>
          <w:sz w:val="32"/>
          <w:szCs w:val="32"/>
        </w:rPr>
        <w:sectPr w:rsidR="00324F4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cs="宋体" w:hint="eastAsia"/>
          <w:sz w:val="32"/>
          <w:szCs w:val="32"/>
        </w:rPr>
        <w:t>2016</w:t>
      </w:r>
      <w:r>
        <w:rPr>
          <w:rFonts w:cs="宋体" w:hint="eastAsia"/>
          <w:sz w:val="32"/>
          <w:szCs w:val="32"/>
        </w:rPr>
        <w:t>年</w:t>
      </w:r>
      <w:r>
        <w:rPr>
          <w:rFonts w:cs="宋体" w:hint="eastAsia"/>
          <w:sz w:val="32"/>
          <w:szCs w:val="32"/>
        </w:rPr>
        <w:t>1</w:t>
      </w:r>
      <w:r w:rsidR="006404BF">
        <w:rPr>
          <w:rFonts w:cs="宋体"/>
          <w:sz w:val="32"/>
          <w:szCs w:val="32"/>
        </w:rPr>
        <w:t>2</w:t>
      </w:r>
      <w:r>
        <w:rPr>
          <w:rFonts w:cs="宋体" w:hint="eastAsia"/>
          <w:sz w:val="32"/>
          <w:szCs w:val="32"/>
        </w:rPr>
        <w:t>月</w:t>
      </w:r>
    </w:p>
    <w:p w:rsidR="00324F42" w:rsidRDefault="0095727F">
      <w:pPr>
        <w:spacing w:before="312" w:after="312"/>
        <w:jc w:val="center"/>
      </w:pPr>
      <w:r>
        <w:rPr>
          <w:rFonts w:hint="eastAsia"/>
        </w:rPr>
        <w:lastRenderedPageBreak/>
        <w:t>变更记录</w:t>
      </w:r>
    </w:p>
    <w:tbl>
      <w:tblPr>
        <w:tblW w:w="97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87"/>
        <w:gridCol w:w="1319"/>
        <w:gridCol w:w="3827"/>
        <w:gridCol w:w="3726"/>
      </w:tblGrid>
      <w:tr w:rsidR="00324F42">
        <w:trPr>
          <w:trHeight w:val="380"/>
        </w:trPr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章条编号</w:t>
            </w:r>
          </w:p>
        </w:tc>
        <w:tc>
          <w:tcPr>
            <w:tcW w:w="3827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改前内容</w:t>
            </w:r>
          </w:p>
        </w:tc>
        <w:tc>
          <w:tcPr>
            <w:tcW w:w="3726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改后内容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全面</w:t>
            </w:r>
          </w:p>
        </w:tc>
        <w:tc>
          <w:tcPr>
            <w:tcW w:w="3827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3726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初版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通信协议</w:t>
            </w:r>
          </w:p>
        </w:tc>
        <w:tc>
          <w:tcPr>
            <w:tcW w:w="3827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自定义通信协议</w:t>
            </w:r>
          </w:p>
        </w:tc>
        <w:tc>
          <w:tcPr>
            <w:tcW w:w="3726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通过读写寄存器方式操作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19" w:type="dxa"/>
            <w:vAlign w:val="center"/>
          </w:tcPr>
          <w:p w:rsidR="00324F42" w:rsidRDefault="00B36575">
            <w:pPr>
              <w:spacing w:before="312" w:after="312"/>
              <w:jc w:val="center"/>
            </w:pPr>
            <w:r>
              <w:rPr>
                <w:rFonts w:hint="eastAsia"/>
              </w:rPr>
              <w:t>寄存器</w:t>
            </w:r>
            <w:r>
              <w:t>表</w:t>
            </w:r>
          </w:p>
        </w:tc>
        <w:tc>
          <w:tcPr>
            <w:tcW w:w="3827" w:type="dxa"/>
          </w:tcPr>
          <w:p w:rsidR="00324F42" w:rsidRDefault="00324F42">
            <w:pPr>
              <w:spacing w:before="312" w:after="312"/>
              <w:jc w:val="center"/>
            </w:pPr>
          </w:p>
        </w:tc>
        <w:tc>
          <w:tcPr>
            <w:tcW w:w="3726" w:type="dxa"/>
          </w:tcPr>
          <w:p w:rsidR="00324F42" w:rsidRDefault="00B36575">
            <w:pPr>
              <w:spacing w:before="312" w:after="312"/>
              <w:jc w:val="center"/>
            </w:pPr>
            <w:r>
              <w:rPr>
                <w:rFonts w:hint="eastAsia"/>
              </w:rPr>
              <w:t>完善</w:t>
            </w:r>
            <w:r>
              <w:t>寄存器地址分配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19" w:type="dxa"/>
            <w:vAlign w:val="center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寄存器</w:t>
            </w:r>
            <w:r>
              <w:t>表</w:t>
            </w:r>
          </w:p>
        </w:tc>
        <w:tc>
          <w:tcPr>
            <w:tcW w:w="3827" w:type="dxa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版本</w:t>
            </w:r>
            <w:r>
              <w:t>升级为</w:t>
            </w: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3726" w:type="dxa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增加</w:t>
            </w:r>
            <w:r>
              <w:t>了基于以太网物理端口的优先级配置</w:t>
            </w:r>
          </w:p>
        </w:tc>
      </w:tr>
      <w:tr w:rsidR="0068722C">
        <w:tc>
          <w:tcPr>
            <w:tcW w:w="887" w:type="dxa"/>
            <w:vAlign w:val="center"/>
          </w:tcPr>
          <w:p w:rsidR="0068722C" w:rsidRPr="00A21233" w:rsidRDefault="0068722C">
            <w:pPr>
              <w:spacing w:before="312" w:after="312"/>
              <w:ind w:firstLineChars="100" w:firstLine="240"/>
              <w:jc w:val="center"/>
            </w:pPr>
            <w:r w:rsidRPr="00A21233">
              <w:rPr>
                <w:rFonts w:hint="eastAsia"/>
              </w:rPr>
              <w:t>5</w:t>
            </w:r>
          </w:p>
        </w:tc>
        <w:tc>
          <w:tcPr>
            <w:tcW w:w="1319" w:type="dxa"/>
            <w:vAlign w:val="center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寄存器</w:t>
            </w:r>
            <w:r w:rsidRPr="00A21233">
              <w:t>表</w:t>
            </w:r>
          </w:p>
        </w:tc>
        <w:tc>
          <w:tcPr>
            <w:tcW w:w="3827" w:type="dxa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1</w:t>
            </w:r>
            <w:r w:rsidRPr="00A21233">
              <w:t>.2</w:t>
            </w:r>
            <w:r w:rsidRPr="00A21233">
              <w:rPr>
                <w:rFonts w:hint="eastAsia"/>
              </w:rPr>
              <w:t>升级</w:t>
            </w:r>
            <w:r w:rsidRPr="00A21233">
              <w:t>为</w:t>
            </w:r>
            <w:r w:rsidRPr="00A21233">
              <w:rPr>
                <w:rFonts w:hint="eastAsia"/>
              </w:rPr>
              <w:t>1</w:t>
            </w:r>
            <w:r w:rsidRPr="00A21233">
              <w:t>.3</w:t>
            </w:r>
          </w:p>
        </w:tc>
        <w:tc>
          <w:tcPr>
            <w:tcW w:w="3726" w:type="dxa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增加</w:t>
            </w:r>
            <w:r w:rsidRPr="00A21233">
              <w:t>了</w:t>
            </w:r>
            <w:r w:rsidRPr="00A21233">
              <w:t>CAN</w:t>
            </w:r>
            <w:r w:rsidRPr="00A21233">
              <w:t>的转发配置项</w:t>
            </w:r>
          </w:p>
        </w:tc>
      </w:tr>
      <w:tr w:rsidR="00A21233">
        <w:tc>
          <w:tcPr>
            <w:tcW w:w="887" w:type="dxa"/>
            <w:vAlign w:val="center"/>
          </w:tcPr>
          <w:p w:rsidR="00A21233" w:rsidRPr="0068722C" w:rsidRDefault="00A21233">
            <w:pPr>
              <w:spacing w:before="312" w:after="312"/>
              <w:ind w:firstLineChars="100" w:firstLine="24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1319" w:type="dxa"/>
            <w:vAlign w:val="center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寄存器表</w:t>
            </w:r>
          </w:p>
        </w:tc>
        <w:tc>
          <w:tcPr>
            <w:tcW w:w="3827" w:type="dxa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.3</w:t>
            </w:r>
            <w:r>
              <w:rPr>
                <w:rFonts w:hint="eastAsia"/>
                <w:color w:val="FF0000"/>
              </w:rPr>
              <w:t>升级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.4</w:t>
            </w:r>
          </w:p>
        </w:tc>
        <w:tc>
          <w:tcPr>
            <w:tcW w:w="3726" w:type="dxa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增加</w:t>
            </w:r>
            <w:r>
              <w:rPr>
                <w:color w:val="FF0000"/>
              </w:rPr>
              <w:t>了组播配置表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color w:val="FF0000"/>
              </w:rPr>
              <w:t>以太网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color w:val="FF0000"/>
              </w:rPr>
              <w:t>地址高</w:t>
            </w: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记录</w:t>
            </w:r>
          </w:p>
        </w:tc>
      </w:tr>
      <w:tr w:rsidR="00205B36">
        <w:tc>
          <w:tcPr>
            <w:tcW w:w="887" w:type="dxa"/>
            <w:vAlign w:val="center"/>
          </w:tcPr>
          <w:p w:rsidR="00205B36" w:rsidRDefault="00205B36">
            <w:pPr>
              <w:spacing w:before="312" w:after="312"/>
              <w:ind w:firstLineChars="100" w:firstLine="24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1319" w:type="dxa"/>
            <w:vAlign w:val="center"/>
          </w:tcPr>
          <w:p w:rsidR="00205B36" w:rsidRDefault="00205B36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寄存器表</w:t>
            </w:r>
          </w:p>
        </w:tc>
        <w:tc>
          <w:tcPr>
            <w:tcW w:w="3827" w:type="dxa"/>
          </w:tcPr>
          <w:p w:rsidR="00205B36" w:rsidRDefault="00205B36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1.4</w:t>
            </w:r>
            <w:r>
              <w:rPr>
                <w:rFonts w:hint="eastAsia"/>
                <w:color w:val="FF0000"/>
              </w:rPr>
              <w:t>升级为</w:t>
            </w:r>
            <w:r>
              <w:rPr>
                <w:rFonts w:hint="eastAsia"/>
                <w:color w:val="FF0000"/>
              </w:rPr>
              <w:t>1.5</w:t>
            </w:r>
          </w:p>
        </w:tc>
        <w:tc>
          <w:tcPr>
            <w:tcW w:w="3726" w:type="dxa"/>
          </w:tcPr>
          <w:p w:rsidR="00205B36" w:rsidRDefault="00205B36" w:rsidP="000014DC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增加了</w:t>
            </w:r>
            <w:r>
              <w:rPr>
                <w:rFonts w:hint="eastAsia"/>
                <w:color w:val="FF0000"/>
              </w:rPr>
              <w:t>CAN</w:t>
            </w:r>
            <w:r>
              <w:rPr>
                <w:rFonts w:hint="eastAsia"/>
                <w:color w:val="FF0000"/>
              </w:rPr>
              <w:t>波特率的存储</w:t>
            </w:r>
          </w:p>
        </w:tc>
      </w:tr>
    </w:tbl>
    <w:p w:rsidR="00324F42" w:rsidRDefault="00324F42">
      <w:pPr>
        <w:spacing w:before="312" w:after="312" w:line="14" w:lineRule="exact"/>
        <w:rPr>
          <w:u w:val="single"/>
        </w:rPr>
      </w:pP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</w:pPr>
    </w:p>
    <w:p w:rsidR="00324F42" w:rsidRDefault="0095727F">
      <w:pPr>
        <w:tabs>
          <w:tab w:val="left" w:pos="7695"/>
        </w:tabs>
        <w:spacing w:before="312" w:after="312"/>
      </w:pPr>
      <w:r>
        <w:tab/>
      </w: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  <w:sectPr w:rsidR="00324F42">
          <w:pgSz w:w="11906" w:h="16838"/>
          <w:pgMar w:top="1134" w:right="1077" w:bottom="1134" w:left="1077" w:header="851" w:footer="992" w:gutter="0"/>
          <w:cols w:space="425"/>
          <w:docGrid w:type="lines" w:linePitch="312"/>
        </w:sectPr>
      </w:pPr>
    </w:p>
    <w:p w:rsidR="00324F42" w:rsidRDefault="0095727F" w:rsidP="00E218BF">
      <w:pPr>
        <w:pStyle w:val="aff1"/>
        <w:framePr w:wrap="auto"/>
        <w:spacing w:before="240" w:afterLines="50" w:line="360" w:lineRule="auto"/>
      </w:pPr>
      <w:r>
        <w:rPr>
          <w:rFonts w:hint="eastAsia"/>
        </w:rPr>
        <w:t>FC转接卡配置软件技术要求</w:t>
      </w:r>
    </w:p>
    <w:p w:rsidR="00324F42" w:rsidRDefault="0095727F">
      <w:pPr>
        <w:pStyle w:val="11"/>
        <w:spacing w:before="240" w:after="240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324F42" w:rsidRDefault="0095727F">
      <w:pPr>
        <w:pStyle w:val="affe"/>
        <w:spacing w:line="440" w:lineRule="exact"/>
        <w:ind w:firstLineChars="200" w:firstLine="480"/>
        <w:rPr>
          <w:lang w:val="de-DE"/>
        </w:rPr>
      </w:pPr>
      <w:r>
        <w:rPr>
          <w:rFonts w:hint="eastAsia"/>
        </w:rPr>
        <w:t>本技术要求是研制FC转接卡配置软件的依据。</w:t>
      </w:r>
    </w:p>
    <w:p w:rsidR="00324F42" w:rsidRDefault="0095727F">
      <w:pPr>
        <w:pStyle w:val="affe"/>
        <w:spacing w:line="440" w:lineRule="exact"/>
        <w:ind w:firstLineChars="200" w:firstLine="480"/>
        <w:rPr>
          <w:bCs w:val="0"/>
          <w:szCs w:val="24"/>
        </w:rPr>
      </w:pPr>
      <w:r>
        <w:rPr>
          <w:rFonts w:hint="eastAsia"/>
          <w:bCs w:val="0"/>
          <w:szCs w:val="24"/>
        </w:rPr>
        <w:t>按项目要求设计的FC转接卡有两种，以太网-FC转接卡和CAN-FC转接盒板卡。以太网-FC转接卡采用类似3U VPX板卡结构形式</w:t>
      </w:r>
      <w:r>
        <w:rPr>
          <w:rFonts w:hint="eastAsia"/>
          <w:bCs w:val="0"/>
          <w:color w:val="auto"/>
          <w:szCs w:val="24"/>
        </w:rPr>
        <w:t>，占用</w:t>
      </w:r>
      <w:r>
        <w:rPr>
          <w:bCs w:val="0"/>
          <w:color w:val="auto"/>
          <w:szCs w:val="24"/>
        </w:rPr>
        <w:t>8</w:t>
      </w:r>
      <w:r>
        <w:rPr>
          <w:rFonts w:hint="eastAsia"/>
          <w:bCs w:val="0"/>
          <w:color w:val="auto"/>
          <w:szCs w:val="24"/>
        </w:rPr>
        <w:t>HP槽宽，</w:t>
      </w:r>
      <w:r>
        <w:rPr>
          <w:rFonts w:hint="eastAsia"/>
          <w:bCs w:val="0"/>
          <w:szCs w:val="24"/>
        </w:rPr>
        <w:t>完成4路CAN和4路百兆以太网信号与FC-AE-ASM总线数据的相互转换传输。CAN-FC转接卡完成2路CAN信号与FC-AE-ASM总线数据的相互转换传输。</w:t>
      </w:r>
    </w:p>
    <w:p w:rsidR="00324F42" w:rsidRDefault="0095727F">
      <w:pPr>
        <w:pStyle w:val="affe"/>
        <w:spacing w:line="440" w:lineRule="exact"/>
        <w:ind w:firstLineChars="200" w:firstLine="480"/>
        <w:rPr>
          <w:lang w:val="de-DE"/>
        </w:rPr>
      </w:pPr>
      <w:r>
        <w:rPr>
          <w:rFonts w:hint="eastAsia"/>
          <w:bCs w:val="0"/>
          <w:szCs w:val="24"/>
        </w:rPr>
        <w:t>两种转接卡应具有管理配置功能，本文档规定配置软件相关功能需求。</w:t>
      </w:r>
    </w:p>
    <w:p w:rsidR="00324F42" w:rsidRDefault="0095727F">
      <w:pPr>
        <w:pStyle w:val="11"/>
        <w:spacing w:before="240" w:after="240"/>
        <w:rPr>
          <w:lang w:eastAsia="zh-CN"/>
        </w:rPr>
      </w:pPr>
      <w:r>
        <w:rPr>
          <w:rFonts w:hint="eastAsia"/>
          <w:lang w:eastAsia="zh-CN"/>
        </w:rPr>
        <w:t>技术要求</w:t>
      </w:r>
    </w:p>
    <w:p w:rsidR="00324F42" w:rsidRDefault="0095727F">
      <w:pPr>
        <w:pStyle w:val="20"/>
        <w:tabs>
          <w:tab w:val="clear" w:pos="992"/>
          <w:tab w:val="left" w:pos="525"/>
        </w:tabs>
        <w:spacing w:before="240" w:after="240"/>
        <w:ind w:left="764" w:hanging="764"/>
        <w:rPr>
          <w:lang w:eastAsia="zh-CN"/>
        </w:rPr>
      </w:pPr>
      <w:r>
        <w:rPr>
          <w:rFonts w:hint="eastAsia"/>
          <w:lang w:eastAsia="zh-CN"/>
        </w:rPr>
        <w:t>以太网</w:t>
      </w:r>
      <w:r>
        <w:rPr>
          <w:rFonts w:hint="eastAsia"/>
          <w:lang w:eastAsia="zh-CN"/>
        </w:rPr>
        <w:t>-FC</w:t>
      </w:r>
      <w:r>
        <w:rPr>
          <w:lang w:eastAsia="zh-CN"/>
        </w:rPr>
        <w:t>转接卡</w:t>
      </w:r>
    </w:p>
    <w:p w:rsidR="00324F42" w:rsidRDefault="0095727F">
      <w:pPr>
        <w:pStyle w:val="3"/>
        <w:tabs>
          <w:tab w:val="clear" w:pos="935"/>
          <w:tab w:val="left" w:pos="735"/>
        </w:tabs>
        <w:spacing w:before="240" w:after="240"/>
        <w:ind w:left="0" w:firstLine="0"/>
      </w:pPr>
      <w:r>
        <w:rPr>
          <w:rFonts w:hint="eastAsia"/>
        </w:rPr>
        <w:t>产品基本功能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实现</w:t>
      </w:r>
      <w:r>
        <w:rPr>
          <w:rFonts w:hint="eastAsia"/>
          <w:lang w:val="de-DE"/>
        </w:rPr>
        <w:t>4路以太网和4路CAN数据至FC</w:t>
      </w:r>
      <w:r>
        <w:rPr>
          <w:rFonts w:hint="eastAsia"/>
          <w:bCs w:val="0"/>
          <w:szCs w:val="24"/>
        </w:rPr>
        <w:t>-AE-ASM总线数据相互转换传输；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rFonts w:hint="eastAsia"/>
          <w:lang w:val="de-DE"/>
        </w:rPr>
        <w:t>具有两个相互冗余备份的FC光接口，两个FC接口同时收发，并选择其中数据正确的一路接收；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具备管理配置功能</w:t>
      </w:r>
      <w:r>
        <w:rPr>
          <w:rFonts w:hint="eastAsia"/>
          <w:lang w:val="de-DE"/>
        </w:rPr>
        <w:t>，可配置FC路由转发规则。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通过管理接口可以查询转接卡的工作状态</w:t>
      </w:r>
      <w:r>
        <w:rPr>
          <w:rFonts w:hint="eastAsia"/>
          <w:lang w:val="de-DE"/>
        </w:rPr>
        <w:t>,在转接卡顶部设计RS</w:t>
      </w:r>
      <w:r>
        <w:rPr>
          <w:lang w:val="de-DE"/>
        </w:rPr>
        <w:t>232接口作为管理配置接口</w:t>
      </w:r>
      <w:r>
        <w:rPr>
          <w:rFonts w:hint="eastAsia"/>
          <w:lang w:val="de-DE"/>
        </w:rPr>
        <w:t>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监控管理软件运行在</w:t>
      </w:r>
      <w:r>
        <w:rPr>
          <w:rFonts w:hint="eastAsia"/>
          <w:color w:val="auto"/>
          <w:kern w:val="2"/>
          <w:szCs w:val="24"/>
          <w:lang w:val="de-DE"/>
        </w:rPr>
        <w:t>Windows系统（兼容win</w:t>
      </w:r>
      <w:r>
        <w:rPr>
          <w:color w:val="auto"/>
          <w:kern w:val="2"/>
          <w:szCs w:val="24"/>
          <w:lang w:val="de-DE"/>
        </w:rPr>
        <w:t xml:space="preserve"> XP 和win 7</w:t>
      </w:r>
      <w:r>
        <w:rPr>
          <w:rFonts w:hint="eastAsia"/>
          <w:color w:val="auto"/>
          <w:kern w:val="2"/>
          <w:szCs w:val="24"/>
          <w:lang w:val="de-DE"/>
        </w:rPr>
        <w:t>）；</w:t>
      </w:r>
    </w:p>
    <w:p w:rsidR="00324F42" w:rsidRPr="00C20924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基于以太网</w:t>
      </w:r>
      <w:r w:rsidR="007C34AA" w:rsidRPr="00C20924">
        <w:rPr>
          <w:rFonts w:hint="eastAsia"/>
          <w:color w:val="auto"/>
          <w:lang w:val="de-DE"/>
        </w:rPr>
        <w:t>接收</w:t>
      </w:r>
      <w:r w:rsidRPr="00C20924">
        <w:rPr>
          <w:rFonts w:hint="eastAsia"/>
          <w:color w:val="auto"/>
          <w:lang w:val="de-DE"/>
        </w:rPr>
        <w:t>IP地址和FC_DID的</w:t>
      </w:r>
      <w:r w:rsidR="007C34AA" w:rsidRPr="00C20924">
        <w:rPr>
          <w:rFonts w:hint="eastAsia"/>
          <w:color w:val="auto"/>
          <w:lang w:val="de-DE"/>
        </w:rPr>
        <w:t>对应</w:t>
      </w:r>
      <w:r w:rsidRPr="00C20924">
        <w:rPr>
          <w:rFonts w:hint="eastAsia"/>
          <w:color w:val="auto"/>
          <w:lang w:val="de-DE"/>
        </w:rPr>
        <w:t>表项软件可配置，</w:t>
      </w:r>
      <w:r w:rsidR="00B51B5F" w:rsidRPr="00C20924">
        <w:rPr>
          <w:rFonts w:hint="eastAsia"/>
          <w:color w:val="auto"/>
          <w:lang w:val="de-DE"/>
        </w:rPr>
        <w:t>配置</w:t>
      </w:r>
      <w:r w:rsidRPr="00C20924">
        <w:rPr>
          <w:rFonts w:hint="eastAsia"/>
          <w:color w:val="auto"/>
          <w:lang w:val="de-DE"/>
        </w:rPr>
        <w:t>条目不低于256条；</w:t>
      </w:r>
    </w:p>
    <w:p w:rsidR="00324F42" w:rsidRPr="00C20924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基于</w:t>
      </w:r>
      <w:r w:rsidR="007C34AA" w:rsidRPr="00C20924">
        <w:rPr>
          <w:rFonts w:hint="eastAsia"/>
          <w:color w:val="auto"/>
          <w:lang w:val="de-DE"/>
        </w:rPr>
        <w:t>FC</w:t>
      </w:r>
      <w:r w:rsidR="007C34AA" w:rsidRPr="00C20924">
        <w:rPr>
          <w:color w:val="auto"/>
          <w:lang w:val="de-DE"/>
        </w:rPr>
        <w:t>接收FC_DID</w:t>
      </w:r>
      <w:r w:rsidR="007C34AA" w:rsidRPr="00C20924">
        <w:rPr>
          <w:rFonts w:hint="eastAsia"/>
          <w:color w:val="auto"/>
          <w:lang w:val="de-DE"/>
        </w:rPr>
        <w:t>和</w:t>
      </w:r>
      <w:r w:rsidRPr="00C20924">
        <w:rPr>
          <w:rFonts w:hint="eastAsia"/>
          <w:color w:val="auto"/>
          <w:lang w:val="de-DE"/>
        </w:rPr>
        <w:t>以太网</w:t>
      </w:r>
      <w:r w:rsidR="007C34AA" w:rsidRPr="00C20924">
        <w:rPr>
          <w:rFonts w:hint="eastAsia"/>
          <w:color w:val="auto"/>
          <w:lang w:val="de-DE"/>
        </w:rPr>
        <w:t>发送物理</w:t>
      </w:r>
      <w:r w:rsidR="007C34AA" w:rsidRPr="00C20924">
        <w:rPr>
          <w:color w:val="auto"/>
          <w:lang w:val="de-DE"/>
        </w:rPr>
        <w:t>端口对应表</w:t>
      </w:r>
      <w:r w:rsidRPr="00C20924">
        <w:rPr>
          <w:rFonts w:hint="eastAsia"/>
          <w:color w:val="auto"/>
          <w:lang w:val="de-DE"/>
        </w:rPr>
        <w:t>，</w:t>
      </w:r>
      <w:r w:rsidR="00AF5AB8" w:rsidRPr="00C20924">
        <w:rPr>
          <w:rFonts w:hint="eastAsia"/>
          <w:color w:val="auto"/>
          <w:lang w:val="de-DE"/>
        </w:rPr>
        <w:t>要求</w:t>
      </w:r>
      <w:r w:rsidR="00AF5AB8" w:rsidRPr="00C20924">
        <w:rPr>
          <w:color w:val="auto"/>
          <w:lang w:val="de-DE"/>
        </w:rPr>
        <w:t>支持组播模式，</w:t>
      </w:r>
      <w:r w:rsidR="00B51B5F" w:rsidRPr="00C20924">
        <w:rPr>
          <w:rFonts w:hint="eastAsia"/>
          <w:color w:val="auto"/>
          <w:lang w:val="de-DE"/>
        </w:rPr>
        <w:t>配置</w:t>
      </w:r>
      <w:r w:rsidRPr="00C20924">
        <w:rPr>
          <w:rFonts w:hint="eastAsia"/>
          <w:color w:val="auto"/>
          <w:lang w:val="de-DE"/>
        </w:rPr>
        <w:t>条目不低于</w:t>
      </w:r>
      <w:r w:rsidR="003476BE" w:rsidRPr="00C20924">
        <w:rPr>
          <w:color w:val="auto"/>
          <w:lang w:val="de-DE"/>
        </w:rPr>
        <w:t>256</w:t>
      </w:r>
      <w:r w:rsidRPr="00C20924">
        <w:rPr>
          <w:rFonts w:hint="eastAsia"/>
          <w:color w:val="auto"/>
          <w:lang w:val="de-DE"/>
        </w:rPr>
        <w:t>条。</w:t>
      </w:r>
    </w:p>
    <w:p w:rsidR="002A653F" w:rsidRDefault="002A653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可以基于</w:t>
      </w:r>
      <w:r w:rsidRPr="00C20924">
        <w:rPr>
          <w:color w:val="auto"/>
          <w:lang w:val="de-DE"/>
        </w:rPr>
        <w:t>以太网物理端口配置不同的优先级</w:t>
      </w:r>
    </w:p>
    <w:p w:rsidR="00C20924" w:rsidRPr="006B5D9A" w:rsidRDefault="00C20924">
      <w:pPr>
        <w:pStyle w:val="affe"/>
        <w:numPr>
          <w:ilvl w:val="0"/>
          <w:numId w:val="12"/>
        </w:numPr>
        <w:spacing w:line="440" w:lineRule="exact"/>
        <w:rPr>
          <w:color w:val="C00000"/>
          <w:lang w:val="de-DE"/>
        </w:rPr>
      </w:pPr>
      <w:r w:rsidRPr="006B5D9A">
        <w:rPr>
          <w:rFonts w:hint="eastAsia"/>
          <w:color w:val="C00000"/>
          <w:lang w:val="de-DE"/>
        </w:rPr>
        <w:t>基于CAN</w:t>
      </w:r>
      <w:r w:rsidRPr="006B5D9A">
        <w:rPr>
          <w:color w:val="C00000"/>
          <w:lang w:val="de-DE"/>
        </w:rPr>
        <w:t>的</w:t>
      </w:r>
      <w:r w:rsidRPr="006B5D9A">
        <w:rPr>
          <w:rFonts w:hint="eastAsia"/>
          <w:color w:val="C00000"/>
          <w:lang w:val="de-DE"/>
        </w:rPr>
        <w:t>接收</w:t>
      </w:r>
      <w:r w:rsidRPr="006B5D9A">
        <w:rPr>
          <w:color w:val="C00000"/>
          <w:lang w:val="de-DE"/>
        </w:rPr>
        <w:t>端口</w:t>
      </w:r>
      <w:r w:rsidRPr="006B5D9A">
        <w:rPr>
          <w:rFonts w:hint="eastAsia"/>
          <w:color w:val="C00000"/>
          <w:lang w:val="de-DE"/>
        </w:rPr>
        <w:t>和</w:t>
      </w:r>
      <w:r w:rsidRPr="006B5D9A">
        <w:rPr>
          <w:color w:val="C00000"/>
          <w:lang w:val="de-DE"/>
        </w:rPr>
        <w:t>FC_DID</w:t>
      </w:r>
      <w:r w:rsidRPr="006B5D9A">
        <w:rPr>
          <w:rFonts w:hint="eastAsia"/>
          <w:color w:val="C00000"/>
          <w:lang w:val="de-DE"/>
        </w:rPr>
        <w:t>的</w:t>
      </w:r>
      <w:r w:rsidRPr="006B5D9A">
        <w:rPr>
          <w:color w:val="C00000"/>
          <w:lang w:val="de-DE"/>
        </w:rPr>
        <w:t>对应表项</w:t>
      </w:r>
      <w:r w:rsidRPr="006B5D9A">
        <w:rPr>
          <w:rFonts w:hint="eastAsia"/>
          <w:color w:val="C00000"/>
          <w:lang w:val="de-DE"/>
        </w:rPr>
        <w:t>软件</w:t>
      </w:r>
      <w:r w:rsidRPr="006B5D9A">
        <w:rPr>
          <w:color w:val="C00000"/>
          <w:lang w:val="de-DE"/>
        </w:rPr>
        <w:t>可配置，每个物理端口对应一个FC_DID;</w:t>
      </w:r>
    </w:p>
    <w:p w:rsidR="00C20924" w:rsidRPr="006B5D9A" w:rsidRDefault="00C20924">
      <w:pPr>
        <w:pStyle w:val="affe"/>
        <w:numPr>
          <w:ilvl w:val="0"/>
          <w:numId w:val="12"/>
        </w:numPr>
        <w:spacing w:line="440" w:lineRule="exact"/>
        <w:rPr>
          <w:color w:val="C00000"/>
          <w:lang w:val="de-DE"/>
        </w:rPr>
      </w:pPr>
      <w:r w:rsidRPr="006B5D9A">
        <w:rPr>
          <w:rFonts w:hint="eastAsia"/>
          <w:color w:val="C00000"/>
          <w:lang w:val="de-DE"/>
        </w:rPr>
        <w:t>基于FC</w:t>
      </w:r>
      <w:r w:rsidRPr="006B5D9A">
        <w:rPr>
          <w:color w:val="C00000"/>
          <w:lang w:val="de-DE"/>
        </w:rPr>
        <w:t>接收FC_DID</w:t>
      </w:r>
      <w:r w:rsidRPr="006B5D9A">
        <w:rPr>
          <w:rFonts w:hint="eastAsia"/>
          <w:color w:val="C00000"/>
          <w:lang w:val="de-DE"/>
        </w:rPr>
        <w:t>和</w:t>
      </w:r>
      <w:r w:rsidRPr="006B5D9A">
        <w:rPr>
          <w:color w:val="C00000"/>
          <w:lang w:val="de-DE"/>
        </w:rPr>
        <w:t>CAN发送物理端口对应表，要求支持组播模式，配置条目总</w:t>
      </w:r>
      <w:r w:rsidRPr="006B5D9A">
        <w:rPr>
          <w:rFonts w:hint="eastAsia"/>
          <w:color w:val="C00000"/>
          <w:lang w:val="de-DE"/>
        </w:rPr>
        <w:t>共256调</w:t>
      </w:r>
      <w:r w:rsidRPr="006B5D9A">
        <w:rPr>
          <w:color w:val="C00000"/>
          <w:lang w:val="de-DE"/>
        </w:rPr>
        <w:t>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CAN数据在FC网络中按照广播报文进行处理。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>
        <w:rPr>
          <w:rFonts w:hint="eastAsia"/>
          <w:lang w:val="de-DE"/>
        </w:rPr>
        <w:t>配置软件</w:t>
      </w:r>
      <w:r>
        <w:rPr>
          <w:lang w:val="de-DE"/>
        </w:rPr>
        <w:t>支持</w:t>
      </w:r>
      <w:r>
        <w:rPr>
          <w:rFonts w:hint="eastAsia"/>
          <w:lang w:val="de-DE"/>
        </w:rPr>
        <w:t>控制板卡进行</w:t>
      </w:r>
      <w:r>
        <w:rPr>
          <w:lang w:val="de-DE"/>
        </w:rPr>
        <w:t>显式登录和隐式登录</w:t>
      </w:r>
      <w:r>
        <w:rPr>
          <w:rFonts w:hint="eastAsia"/>
          <w:lang w:val="de-DE"/>
        </w:rPr>
        <w:t>；</w:t>
      </w:r>
    </w:p>
    <w:p w:rsidR="00324F42" w:rsidRDefault="0095727F">
      <w:pPr>
        <w:pStyle w:val="3"/>
        <w:tabs>
          <w:tab w:val="clear" w:pos="935"/>
          <w:tab w:val="left" w:pos="735"/>
        </w:tabs>
        <w:spacing w:before="240" w:after="240"/>
        <w:ind w:left="0" w:firstLine="0"/>
      </w:pPr>
      <w:r>
        <w:rPr>
          <w:rFonts w:hint="eastAsia"/>
        </w:rPr>
        <w:t>配置软件要求</w:t>
      </w:r>
    </w:p>
    <w:p w:rsidR="00324F42" w:rsidRDefault="0095727F">
      <w:pPr>
        <w:pStyle w:val="affe"/>
        <w:spacing w:line="440" w:lineRule="exact"/>
        <w:ind w:left="454" w:firstLine="0"/>
        <w:rPr>
          <w:lang w:val="de-DE"/>
        </w:rPr>
      </w:pPr>
      <w:r>
        <w:rPr>
          <w:rFonts w:hint="eastAsia"/>
          <w:lang w:val="de-DE"/>
        </w:rPr>
        <w:t>板卡通过</w:t>
      </w:r>
      <w:r>
        <w:rPr>
          <w:rFonts w:hint="eastAsia"/>
        </w:rPr>
        <w:t>232接口与上位机通信，协议见后；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软件可以查询板卡基本硬件版本；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软件可以控制板卡进行软复位；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软件可以配置CAN接口的工作速度</w:t>
      </w:r>
      <w:r>
        <w:rPr>
          <w:rFonts w:hint="eastAsia"/>
          <w:kern w:val="2"/>
          <w:szCs w:val="24"/>
          <w:lang w:val="de-DE"/>
        </w:rPr>
        <w:t>125kbps、250kbps、500kbs和1Mbps</w:t>
      </w:r>
      <w:r>
        <w:rPr>
          <w:rFonts w:hint="eastAsia"/>
          <w:szCs w:val="24"/>
        </w:rPr>
        <w:t>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软件可以配置以太网</w:t>
      </w:r>
      <w:r w:rsidR="000F6276">
        <w:rPr>
          <w:rFonts w:hint="eastAsia"/>
          <w:szCs w:val="24"/>
        </w:rPr>
        <w:t>接收</w:t>
      </w:r>
      <w:r>
        <w:rPr>
          <w:rFonts w:hint="eastAsia"/>
          <w:szCs w:val="24"/>
        </w:rPr>
        <w:t>IP与FC_DID的转发规则，不少于256条；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</w:t>
      </w:r>
      <w:r w:rsidR="000F6276">
        <w:rPr>
          <w:rFonts w:hint="eastAsia"/>
          <w:szCs w:val="24"/>
        </w:rPr>
        <w:t>FC</w:t>
      </w:r>
      <w:r w:rsidR="000F6276">
        <w:rPr>
          <w:szCs w:val="24"/>
        </w:rPr>
        <w:t>_DID</w:t>
      </w:r>
      <w:r w:rsidR="000F6276">
        <w:rPr>
          <w:rFonts w:hint="eastAsia"/>
          <w:szCs w:val="24"/>
        </w:rPr>
        <w:t>接收</w:t>
      </w:r>
      <w:r w:rsidR="000F6276">
        <w:rPr>
          <w:szCs w:val="24"/>
        </w:rPr>
        <w:t>与</w:t>
      </w:r>
      <w:r>
        <w:rPr>
          <w:rFonts w:hint="eastAsia"/>
          <w:szCs w:val="24"/>
        </w:rPr>
        <w:t>以太网</w:t>
      </w:r>
      <w:r w:rsidR="000F6276">
        <w:rPr>
          <w:rFonts w:hint="eastAsia"/>
          <w:szCs w:val="24"/>
        </w:rPr>
        <w:t>物理端口</w:t>
      </w:r>
      <w:r>
        <w:rPr>
          <w:rFonts w:hint="eastAsia"/>
          <w:szCs w:val="24"/>
        </w:rPr>
        <w:t>的转发规则，不少于</w:t>
      </w:r>
      <w:r w:rsidR="003476BE">
        <w:rPr>
          <w:szCs w:val="24"/>
        </w:rPr>
        <w:t>256</w:t>
      </w:r>
      <w:r>
        <w:rPr>
          <w:rFonts w:hint="eastAsia"/>
          <w:szCs w:val="24"/>
        </w:rPr>
        <w:t>条；</w:t>
      </w:r>
    </w:p>
    <w:p w:rsidR="00731D22" w:rsidRDefault="00DC5AD7" w:rsidP="00731D22">
      <w:pPr>
        <w:pStyle w:val="affe"/>
        <w:numPr>
          <w:ilvl w:val="0"/>
          <w:numId w:val="13"/>
        </w:numPr>
        <w:tabs>
          <w:tab w:val="left" w:pos="794"/>
        </w:tabs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</w:t>
      </w:r>
      <w:r w:rsidR="00731D22" w:rsidRPr="00731D22">
        <w:rPr>
          <w:rFonts w:hint="eastAsia"/>
          <w:color w:val="auto"/>
          <w:lang w:val="de-DE"/>
        </w:rPr>
        <w:t>可以基于</w:t>
      </w:r>
      <w:r w:rsidR="00731D22" w:rsidRPr="00731D22">
        <w:rPr>
          <w:color w:val="auto"/>
          <w:lang w:val="de-DE"/>
        </w:rPr>
        <w:t>以太网物理端口配置不同的优先级</w:t>
      </w:r>
      <w:r w:rsidR="00E80631">
        <w:rPr>
          <w:rFonts w:hint="eastAsia"/>
          <w:color w:val="auto"/>
          <w:lang w:val="de-DE"/>
        </w:rPr>
        <w:t>；</w:t>
      </w:r>
    </w:p>
    <w:p w:rsidR="00DC5AD7" w:rsidRPr="00731D22" w:rsidRDefault="00DC5AD7" w:rsidP="00731D22">
      <w:pPr>
        <w:pStyle w:val="affe"/>
        <w:numPr>
          <w:ilvl w:val="0"/>
          <w:numId w:val="13"/>
        </w:numPr>
        <w:tabs>
          <w:tab w:val="left" w:pos="794"/>
        </w:tabs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</w:t>
      </w:r>
      <w:r>
        <w:rPr>
          <w:color w:val="auto"/>
          <w:lang w:val="de-DE"/>
        </w:rPr>
        <w:t>可以</w:t>
      </w:r>
      <w:r>
        <w:rPr>
          <w:rFonts w:hint="eastAsia"/>
          <w:color w:val="auto"/>
          <w:lang w:val="de-DE"/>
        </w:rPr>
        <w:t>读回</w:t>
      </w:r>
      <w:r>
        <w:rPr>
          <w:color w:val="auto"/>
          <w:lang w:val="de-DE"/>
        </w:rPr>
        <w:t>已经写入flash的配置信息，并保存为文件；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软件可查询目前各个端口上</w:t>
      </w:r>
      <w:r w:rsidR="002B1A3D">
        <w:rPr>
          <w:rFonts w:hint="eastAsia"/>
          <w:szCs w:val="24"/>
        </w:rPr>
        <w:t>（</w:t>
      </w:r>
      <w:r w:rsidR="002B1A3D">
        <w:rPr>
          <w:szCs w:val="24"/>
        </w:rPr>
        <w:t>FC、以太网、CAN）</w:t>
      </w:r>
      <w:r>
        <w:rPr>
          <w:rFonts w:hint="eastAsia"/>
          <w:szCs w:val="24"/>
        </w:rPr>
        <w:t>收发数据包的数量；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软件可以查询/配置板卡是否进行自动登陆，默认板卡自动登陆使能；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lang w:val="de-DE"/>
        </w:rPr>
      </w:pPr>
      <w:r>
        <w:rPr>
          <w:rFonts w:hint="eastAsia"/>
          <w:szCs w:val="24"/>
        </w:rPr>
        <w:t>登陆数据包一共不超过5包，每一包的传输内容（存储为txt文本）通过串口下载到板卡内；</w:t>
      </w:r>
    </w:p>
    <w:p w:rsidR="00324F42" w:rsidRDefault="0095727F">
      <w:pPr>
        <w:pStyle w:val="20"/>
        <w:tabs>
          <w:tab w:val="clear" w:pos="992"/>
          <w:tab w:val="left" w:pos="525"/>
        </w:tabs>
        <w:spacing w:before="240" w:after="240"/>
        <w:ind w:left="764" w:hanging="764"/>
        <w:rPr>
          <w:lang w:eastAsia="zh-CN"/>
        </w:rPr>
      </w:pPr>
      <w:r>
        <w:rPr>
          <w:rFonts w:hint="eastAsia"/>
          <w:lang w:eastAsia="zh-CN"/>
        </w:rPr>
        <w:t>软件设计要求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管理软件通过串口与转接卡互连，串口要求：波特率（软件可配置）</w:t>
      </w:r>
      <w:r>
        <w:rPr>
          <w:rFonts w:hint="eastAsia"/>
          <w:color w:val="auto"/>
        </w:rPr>
        <w:t>1152</w:t>
      </w:r>
      <w:r>
        <w:rPr>
          <w:rFonts w:hint="eastAsia"/>
          <w:color w:val="auto"/>
          <w:lang w:val="de-DE"/>
        </w:rPr>
        <w:t>00，数据位8位，奇偶校验无，停止位1，数据流控无。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管理界面的运行环境兼容windows</w:t>
      </w:r>
      <w:r>
        <w:rPr>
          <w:color w:val="auto"/>
          <w:lang w:val="de-DE"/>
        </w:rPr>
        <w:t xml:space="preserve"> xp</w:t>
      </w:r>
      <w:r>
        <w:rPr>
          <w:rFonts w:hint="eastAsia"/>
          <w:color w:val="auto"/>
          <w:lang w:val="de-DE"/>
        </w:rPr>
        <w:t>和 win</w:t>
      </w:r>
      <w:r>
        <w:rPr>
          <w:color w:val="auto"/>
          <w:lang w:val="de-DE"/>
        </w:rPr>
        <w:t xml:space="preserve">7 </w:t>
      </w:r>
      <w:r>
        <w:rPr>
          <w:rFonts w:hint="eastAsia"/>
          <w:color w:val="auto"/>
          <w:lang w:val="de-DE"/>
        </w:rPr>
        <w:t>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交换机的界面管理软件，主要参照公司logo和风格。</w:t>
      </w:r>
    </w:p>
    <w:p w:rsidR="00324F42" w:rsidRDefault="0095727F">
      <w:pPr>
        <w:pStyle w:val="aff2"/>
        <w:spacing w:before="240" w:after="240" w:line="240" w:lineRule="auto"/>
        <w:ind w:firstLineChars="0" w:firstLine="0"/>
        <w:jc w:val="center"/>
      </w:pPr>
      <w:r>
        <w:object w:dxaOrig="9048" w:dyaOrig="77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389.95pt" o:ole="">
            <v:imagedata r:id="rId15" o:title=""/>
          </v:shape>
          <o:OLEObject Type="Embed" ProgID="Visio.Drawing.11" ShapeID="_x0000_i1025" DrawAspect="Content" ObjectID="_1558786639" r:id="rId16"/>
        </w:object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3"/>
        <w:spacing w:before="240" w:after="240"/>
        <w:ind w:left="-30"/>
        <w:rPr>
          <w:sz w:val="21"/>
          <w:szCs w:val="21"/>
        </w:rPr>
      </w:pPr>
      <w:r>
        <w:rPr>
          <w:rFonts w:hint="eastAsia"/>
          <w:sz w:val="21"/>
          <w:szCs w:val="21"/>
        </w:rPr>
        <w:t>界面风格</w:t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软件启动时，增加软件启动界面，如下示意（图片由使用方提供）。</w:t>
      </w:r>
    </w:p>
    <w:p w:rsidR="00324F42" w:rsidRDefault="0095727F">
      <w:pPr>
        <w:pStyle w:val="aff2"/>
        <w:spacing w:before="240" w:after="240" w:line="240" w:lineRule="auto"/>
        <w:ind w:firstLineChars="0" w:firstLine="0"/>
        <w:jc w:val="center"/>
      </w:pPr>
      <w:r>
        <w:rPr>
          <w:rFonts w:hint="eastAsia"/>
          <w:noProof/>
          <w:lang w:val="en-US"/>
        </w:rPr>
        <w:drawing>
          <wp:inline distT="0" distB="0" distL="0" distR="0">
            <wp:extent cx="5521325" cy="360553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964" cy="3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3"/>
        <w:spacing w:before="240" w:after="240"/>
        <w:ind w:left="-30"/>
        <w:rPr>
          <w:sz w:val="21"/>
          <w:szCs w:val="21"/>
        </w:rPr>
      </w:pPr>
      <w:r>
        <w:rPr>
          <w:rFonts w:hint="eastAsia"/>
          <w:sz w:val="21"/>
          <w:szCs w:val="21"/>
        </w:rPr>
        <w:t>界面软件启动画面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</w:pPr>
      <w:r>
        <w:rPr>
          <w:rFonts w:hint="eastAsia"/>
          <w:color w:val="auto"/>
          <w:lang w:val="de-DE"/>
        </w:rPr>
        <w:t>软件信息关于部分，如下表所述。</w:t>
      </w:r>
    </w:p>
    <w:p w:rsidR="00324F42" w:rsidRDefault="0095727F">
      <w:pPr>
        <w:pStyle w:val="af4"/>
        <w:numPr>
          <w:ilvl w:val="0"/>
          <w:numId w:val="15"/>
        </w:numPr>
        <w:spacing w:before="240" w:after="240"/>
        <w:ind w:leftChars="0"/>
        <w:jc w:val="center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软件功能要求表</w:t>
      </w:r>
    </w:p>
    <w:tbl>
      <w:tblPr>
        <w:tblW w:w="93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1564"/>
        <w:gridCol w:w="4285"/>
        <w:gridCol w:w="3531"/>
      </w:tblGrid>
      <w:tr w:rsidR="00324F42">
        <w:trPr>
          <w:trHeight w:val="533"/>
        </w:trPr>
        <w:tc>
          <w:tcPr>
            <w:tcW w:w="156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项目</w:t>
            </w:r>
          </w:p>
        </w:tc>
        <w:tc>
          <w:tcPr>
            <w:tcW w:w="42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内容</w:t>
            </w:r>
          </w:p>
        </w:tc>
        <w:tc>
          <w:tcPr>
            <w:tcW w:w="35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说明</w:t>
            </w:r>
          </w:p>
        </w:tc>
      </w:tr>
      <w:tr w:rsidR="00324F42">
        <w:trPr>
          <w:trHeight w:val="533"/>
        </w:trPr>
        <w:tc>
          <w:tcPr>
            <w:tcW w:w="1564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厂商英文名</w:t>
            </w:r>
          </w:p>
        </w:tc>
        <w:tc>
          <w:tcPr>
            <w:tcW w:w="4285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AVIC JONHON OPRTONIC TECHNOLOGY CO.,LTD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客户厂商英文名全称。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厂商中文名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中航光电科技股份有限公司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客户厂商中文名全称。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厂商简称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JONHON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客户厂商英文名简称。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厂商网址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http://www.jonhon.cn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客户厂商网址。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厂商地址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Luoyang, China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客户厂商地址。</w:t>
            </w:r>
          </w:p>
        </w:tc>
      </w:tr>
      <w:tr w:rsidR="00324F42">
        <w:trPr>
          <w:trHeight w:val="750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厂商版权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Copyrigh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t (C) 2013-2018 by </w:t>
            </w:r>
            <w:r>
              <w:rPr>
                <w:rFonts w:ascii="宋体" w:hAnsi="宋体" w:hint="eastAsia"/>
                <w:kern w:val="0"/>
                <w:sz w:val="18"/>
                <w:szCs w:val="18"/>
              </w:rPr>
              <w:t>AVIC JONHON OPRTONIC TECHNOLOGY CO.,LTD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客户厂商的版权信息。</w:t>
            </w:r>
          </w:p>
        </w:tc>
      </w:tr>
      <w:tr w:rsidR="00324F42">
        <w:trPr>
          <w:trHeight w:val="540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厂商电话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0379-</w:t>
            </w:r>
            <w:r>
              <w:rPr>
                <w:rFonts w:ascii="宋体" w:hAnsi="宋体"/>
                <w:kern w:val="0"/>
                <w:sz w:val="18"/>
                <w:szCs w:val="18"/>
              </w:rPr>
              <w:t>64323017 64323842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客户厂商客服电话。</w:t>
            </w:r>
          </w:p>
        </w:tc>
      </w:tr>
    </w:tbl>
    <w:p w:rsidR="00324F42" w:rsidRDefault="00324F42">
      <w:pPr>
        <w:spacing w:before="240" w:after="240"/>
        <w:rPr>
          <w:lang w:val="de-DE"/>
        </w:rPr>
      </w:pPr>
    </w:p>
    <w:p w:rsidR="00324F42" w:rsidRDefault="0095727F">
      <w:pPr>
        <w:pStyle w:val="20"/>
        <w:spacing w:before="240" w:after="240"/>
        <w:rPr>
          <w:lang w:val="en-US" w:eastAsia="zh-CN"/>
        </w:rPr>
      </w:pPr>
      <w:r>
        <w:rPr>
          <w:rFonts w:hint="eastAsia"/>
          <w:lang w:val="en-US" w:eastAsia="zh-CN"/>
        </w:rPr>
        <w:t>通信协议详解</w:t>
      </w:r>
    </w:p>
    <w:p w:rsidR="007206DF" w:rsidRPr="00C840A9" w:rsidRDefault="0095727F" w:rsidP="00C840A9">
      <w:pPr>
        <w:spacing w:before="240" w:after="240"/>
        <w:ind w:firstLine="480"/>
      </w:pPr>
      <w:r>
        <w:rPr>
          <w:rFonts w:hint="eastAsia"/>
        </w:rPr>
        <w:t>通信协议按照串口通信设计。基本的寄存器操作协议框架如下：</w:t>
      </w:r>
    </w:p>
    <w:tbl>
      <w:tblPr>
        <w:tblStyle w:val="aff"/>
        <w:tblW w:w="0" w:type="auto"/>
        <w:tblLook w:val="04A0"/>
      </w:tblPr>
      <w:tblGrid>
        <w:gridCol w:w="1457"/>
        <w:gridCol w:w="696"/>
        <w:gridCol w:w="696"/>
        <w:gridCol w:w="2811"/>
        <w:gridCol w:w="803"/>
        <w:gridCol w:w="2376"/>
      </w:tblGrid>
      <w:tr w:rsidR="00AE75F6" w:rsidTr="00624949"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CPU to Card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SOF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OP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W/R_ADDR (W_DATA)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EOF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rPr>
                <w:rFonts w:hint="eastAsia"/>
              </w:rPr>
              <w:t>备注</w:t>
            </w: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Write data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0x02</w:t>
            </w:r>
          </w:p>
        </w:tc>
        <w:tc>
          <w:tcPr>
            <w:tcW w:w="0" w:type="auto"/>
          </w:tcPr>
          <w:p w:rsidR="00AE75F6" w:rsidRDefault="00AE75F6" w:rsidP="00571086">
            <w:pPr>
              <w:spacing w:before="240" w:after="240"/>
            </w:pPr>
            <w:r>
              <w:t>W_addr(</w:t>
            </w:r>
            <w:r w:rsidR="00571086">
              <w:t>4</w:t>
            </w:r>
            <w:r>
              <w:t>B) +W_data(4B)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需</w:t>
            </w:r>
            <w:r>
              <w:t>等待</w:t>
            </w:r>
            <w:r>
              <w:t>ack</w:t>
            </w:r>
            <w:r>
              <w:t>表示完成</w:t>
            </w:r>
          </w:p>
        </w:tc>
      </w:tr>
      <w:tr w:rsidR="00AE75F6" w:rsidTr="00624949">
        <w:tc>
          <w:tcPr>
            <w:tcW w:w="0" w:type="auto"/>
          </w:tcPr>
          <w:p w:rsidR="00AE75F6" w:rsidRDefault="00C840A9" w:rsidP="00AE75F6">
            <w:pPr>
              <w:spacing w:before="240" w:after="240"/>
            </w:pPr>
            <w:r>
              <w:t xml:space="preserve">Read </w:t>
            </w:r>
            <w:r w:rsidR="00AE75F6">
              <w:t>data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0x01</w:t>
            </w:r>
          </w:p>
        </w:tc>
        <w:tc>
          <w:tcPr>
            <w:tcW w:w="0" w:type="auto"/>
          </w:tcPr>
          <w:p w:rsidR="00AE75F6" w:rsidRDefault="00AE75F6" w:rsidP="00571086">
            <w:pPr>
              <w:spacing w:before="240" w:after="240"/>
            </w:pPr>
            <w:r>
              <w:t>R_addr(</w:t>
            </w:r>
            <w:r w:rsidR="00571086">
              <w:t>4</w:t>
            </w:r>
            <w:r>
              <w:t>B)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需</w:t>
            </w:r>
            <w:r>
              <w:t>等待数据表示完成</w:t>
            </w:r>
          </w:p>
        </w:tc>
      </w:tr>
      <w:tr w:rsidR="00AE75F6" w:rsidTr="00624949"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Card to cpu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SOF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OP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R_DATA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EOF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return data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0x01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R_data(4B)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 xml:space="preserve">return ACK 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0x02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0B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</w:p>
        </w:tc>
      </w:tr>
    </w:tbl>
    <w:p w:rsidR="003C0602" w:rsidRDefault="003C0602">
      <w:pPr>
        <w:spacing w:before="240" w:after="240"/>
      </w:pPr>
    </w:p>
    <w:p w:rsidR="003C0602" w:rsidRDefault="003C0602">
      <w:pPr>
        <w:widowControl/>
        <w:spacing w:beforeLines="0" w:afterLines="0" w:line="240" w:lineRule="auto"/>
        <w:jc w:val="left"/>
      </w:pPr>
      <w:r>
        <w:br w:type="page"/>
      </w:r>
    </w:p>
    <w:p w:rsidR="003C0602" w:rsidRDefault="003C0602">
      <w:pPr>
        <w:spacing w:before="240" w:after="240"/>
      </w:pPr>
    </w:p>
    <w:p w:rsidR="00324F42" w:rsidRDefault="0095727F">
      <w:pPr>
        <w:spacing w:before="240" w:after="240"/>
      </w:pPr>
      <w:r>
        <w:rPr>
          <w:rFonts w:hint="eastAsia"/>
        </w:rPr>
        <w:t>寄存器列表如下：</w:t>
      </w:r>
    </w:p>
    <w:p w:rsidR="00324F42" w:rsidRDefault="0095727F">
      <w:pPr>
        <w:spacing w:before="240" w:after="240"/>
      </w:pPr>
      <w:r>
        <w:rPr>
          <w:rFonts w:hint="eastAsia"/>
        </w:rPr>
        <w:t>以下是终端网卡空间的寄存器列表，具体寄存器</w:t>
      </w:r>
      <w:r>
        <w:rPr>
          <w:rFonts w:hint="eastAsia"/>
        </w:rPr>
        <w:t>BIT</w:t>
      </w:r>
      <w:r>
        <w:rPr>
          <w:rFonts w:hint="eastAsia"/>
        </w:rPr>
        <w:t>位含义可参考以下说明文档。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83"/>
        <w:gridCol w:w="1287"/>
        <w:gridCol w:w="537"/>
        <w:gridCol w:w="679"/>
        <w:gridCol w:w="4877"/>
      </w:tblGrid>
      <w:tr w:rsidR="00523504" w:rsidTr="003C0602"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寄存器名称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板卡寄存器地址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宽度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方向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描述</w:t>
            </w:r>
          </w:p>
        </w:tc>
      </w:tr>
      <w:tr w:rsidR="00324F42" w:rsidTr="00173359">
        <w:tc>
          <w:tcPr>
            <w:tcW w:w="0" w:type="auto"/>
            <w:gridSpan w:val="5"/>
          </w:tcPr>
          <w:p w:rsidR="00324F42" w:rsidRDefault="0095727F">
            <w:pPr>
              <w:spacing w:before="240" w:after="240"/>
              <w:jc w:val="center"/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全局寄存器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device_soft_reset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0x0000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设备软件复位寄存器（自清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）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复位设备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device_version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0x0004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设备程序版本号寄存器</w:t>
            </w:r>
          </w:p>
          <w:p w:rsidR="002924FA" w:rsidRDefault="00CE0507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28</w:t>
            </w:r>
            <w:r w:rsidR="0095727F">
              <w:rPr>
                <w:rFonts w:hAnsi="宋体" w:hint="eastAsia"/>
              </w:rPr>
              <w:t>-31</w:t>
            </w:r>
            <w:r w:rsidR="0095727F">
              <w:rPr>
                <w:rFonts w:hAnsi="宋体" w:hint="eastAsia"/>
              </w:rPr>
              <w:t>：</w:t>
            </w:r>
            <w:r w:rsidR="00E56640">
              <w:rPr>
                <w:rFonts w:hAnsi="宋体"/>
              </w:rPr>
              <w:t>1</w:t>
            </w:r>
            <w:r w:rsidR="00E56640">
              <w:rPr>
                <w:rFonts w:hAnsi="宋体" w:hint="eastAsia"/>
              </w:rPr>
              <w:t>代表</w:t>
            </w:r>
            <w:r w:rsidR="00E56640">
              <w:rPr>
                <w:rFonts w:hAnsi="宋体"/>
              </w:rPr>
              <w:t>以太网</w:t>
            </w:r>
            <w:r w:rsidR="00E56640">
              <w:rPr>
                <w:rFonts w:hAnsi="宋体" w:hint="eastAsia"/>
              </w:rPr>
              <w:t>卡</w:t>
            </w:r>
            <w:r w:rsidR="002924FA">
              <w:rPr>
                <w:rFonts w:hAnsi="宋体" w:hint="eastAsia"/>
              </w:rPr>
              <w:t>，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代表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卡</w:t>
            </w:r>
            <w:r w:rsidR="002924FA">
              <w:rPr>
                <w:rFonts w:hAnsi="宋体"/>
              </w:rPr>
              <w:t>；</w:t>
            </w:r>
          </w:p>
          <w:p w:rsidR="00324F42" w:rsidRDefault="00CE050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24-27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硬件版本</w:t>
            </w:r>
            <w:r w:rsidR="005C3D74">
              <w:rPr>
                <w:rFonts w:hAnsi="宋体" w:hint="eastAsia"/>
              </w:rPr>
              <w:t>号</w:t>
            </w:r>
            <w:r>
              <w:rPr>
                <w:rFonts w:hAnsi="宋体"/>
              </w:rPr>
              <w:t>，</w:t>
            </w:r>
            <w:r>
              <w:rPr>
                <w:rFonts w:hAnsi="宋体" w:hint="eastAsia"/>
              </w:rPr>
              <w:t>依次</w:t>
            </w:r>
            <w:r>
              <w:rPr>
                <w:rFonts w:hAnsi="宋体"/>
              </w:rPr>
              <w:t>为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，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，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等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0-23</w:t>
            </w:r>
            <w:r>
              <w:rPr>
                <w:rFonts w:hAnsi="宋体" w:hint="eastAsia"/>
              </w:rPr>
              <w:t>：每一个字节代表一个版本号，例如</w:t>
            </w:r>
            <w:r>
              <w:rPr>
                <w:rFonts w:hAnsi="宋体" w:hint="eastAsia"/>
              </w:rPr>
              <w:t>0x020104</w:t>
            </w:r>
            <w:r>
              <w:rPr>
                <w:rFonts w:hAnsi="宋体" w:hint="eastAsia"/>
              </w:rPr>
              <w:t>，版本为，</w:t>
            </w:r>
            <w:r>
              <w:rPr>
                <w:rFonts w:hAnsi="宋体" w:hint="eastAsia"/>
              </w:rPr>
              <w:t>2.1.4</w:t>
            </w:r>
          </w:p>
        </w:tc>
      </w:tr>
      <w:tr w:rsidR="006F6048" w:rsidTr="00173359">
        <w:tc>
          <w:tcPr>
            <w:tcW w:w="0" w:type="auto"/>
          </w:tcPr>
          <w:p w:rsidR="00324F42" w:rsidRDefault="0096168B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Cfg_done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0x0008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</w:t>
            </w:r>
            <w:r w:rsidR="0096168B">
              <w:rPr>
                <w:rFonts w:hAnsi="宋体" w:hint="eastAsia"/>
              </w:rPr>
              <w:t>上电</w:t>
            </w:r>
            <w:r>
              <w:rPr>
                <w:rFonts w:hAnsi="宋体" w:hint="eastAsia"/>
              </w:rPr>
              <w:t>初始化状态寄存器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＝初始化完成，其它＝初始化未完成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Can_speed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0x000C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W/R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</w:t>
            </w: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工作速度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-1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 w:hint="eastAsia"/>
              </w:rPr>
              <w:t>第一</w:t>
            </w:r>
            <w:r>
              <w:rPr>
                <w:rFonts w:hAnsi="宋体"/>
              </w:rPr>
              <w:t>路速率；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8-</w:t>
            </w:r>
            <w:r>
              <w:rPr>
                <w:rFonts w:hAnsi="宋体"/>
              </w:rPr>
              <w:t>9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第二路速率；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16-17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第三路速率；</w:t>
            </w:r>
          </w:p>
          <w:p w:rsidR="000A6B97" w:rsidRP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24-25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第四路速率；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00</w:t>
            </w:r>
            <w:r>
              <w:rPr>
                <w:rFonts w:hAnsi="宋体" w:hint="eastAsia"/>
              </w:rPr>
              <w:t>＝</w:t>
            </w:r>
            <w:r w:rsidR="00E64BD2">
              <w:rPr>
                <w:rFonts w:hAnsi="宋体" w:hint="eastAsia"/>
              </w:rPr>
              <w:t xml:space="preserve">1Mb 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01</w:t>
            </w:r>
            <w:r>
              <w:rPr>
                <w:rFonts w:hAnsi="宋体" w:hint="eastAsia"/>
              </w:rPr>
              <w:t>＝</w:t>
            </w:r>
            <w:r w:rsidR="00E64BD2">
              <w:rPr>
                <w:rFonts w:hAnsi="宋体" w:hint="eastAsia"/>
              </w:rPr>
              <w:t xml:space="preserve">500k 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10=</w:t>
            </w:r>
            <w:r w:rsidR="00E64BD2">
              <w:rPr>
                <w:rFonts w:hAnsi="宋体" w:hint="eastAsia"/>
              </w:rPr>
              <w:t>250k</w:t>
            </w:r>
          </w:p>
          <w:p w:rsidR="00324F42" w:rsidRDefault="0095727F" w:rsidP="00E64BD2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11=</w:t>
            </w:r>
            <w:r w:rsidR="00E64BD2">
              <w:rPr>
                <w:rFonts w:hAnsi="宋体" w:hint="eastAsia"/>
              </w:rPr>
              <w:t>125k</w:t>
            </w:r>
          </w:p>
        </w:tc>
      </w:tr>
      <w:tr w:rsidR="006F6048" w:rsidTr="00173359">
        <w:tc>
          <w:tcPr>
            <w:tcW w:w="0" w:type="auto"/>
          </w:tcPr>
          <w:p w:rsidR="007A15CD" w:rsidRDefault="00AD621C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L</w:t>
            </w:r>
            <w:r>
              <w:rPr>
                <w:rFonts w:hAnsi="宋体" w:hint="eastAsia"/>
              </w:rPr>
              <w:t>ink</w:t>
            </w:r>
            <w:r>
              <w:rPr>
                <w:rFonts w:hAnsi="宋体"/>
              </w:rPr>
              <w:t>_status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0x0010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链路状态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link</w:t>
            </w:r>
            <w:r>
              <w:rPr>
                <w:rFonts w:hAnsi="宋体"/>
              </w:rPr>
              <w:t>，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fail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FCA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8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eth0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9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 xml:space="preserve">eth1 </w:t>
            </w:r>
            <w:r>
              <w:rPr>
                <w:rFonts w:hAnsi="宋体" w:hint="eastAsia"/>
              </w:rPr>
              <w:t>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10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eth2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eth3 link</w:t>
            </w:r>
            <w:r>
              <w:rPr>
                <w:rFonts w:hAnsi="宋体"/>
              </w:rPr>
              <w:t>状态</w:t>
            </w:r>
          </w:p>
        </w:tc>
      </w:tr>
      <w:tr w:rsidR="00535224" w:rsidTr="00173359">
        <w:tc>
          <w:tcPr>
            <w:tcW w:w="0" w:type="auto"/>
          </w:tcPr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S</w:t>
            </w:r>
            <w:r>
              <w:rPr>
                <w:rFonts w:hAnsi="宋体" w:hint="eastAsia"/>
              </w:rPr>
              <w:t>w_id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0x0014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8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号配置</w:t>
            </w:r>
          </w:p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0-7</w:t>
            </w:r>
            <w:r>
              <w:rPr>
                <w:rFonts w:hAnsi="宋体" w:hint="eastAsia"/>
              </w:rPr>
              <w:t>：交换机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</w:t>
            </w:r>
          </w:p>
        </w:tc>
      </w:tr>
      <w:tr w:rsidR="002B1F37" w:rsidTr="00A0323D">
        <w:tc>
          <w:tcPr>
            <w:tcW w:w="0" w:type="auto"/>
            <w:gridSpan w:val="5"/>
          </w:tcPr>
          <w:p w:rsidR="002B1F37" w:rsidRDefault="002B1F37" w:rsidP="002B1F37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  <w:b/>
              </w:rPr>
              <w:t>配置寄存器</w:t>
            </w:r>
          </w:p>
        </w:tc>
      </w:tr>
      <w:tr w:rsidR="006F6048" w:rsidTr="00173359"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Clear_cfg</w:t>
            </w:r>
          </w:p>
        </w:tc>
        <w:tc>
          <w:tcPr>
            <w:tcW w:w="0" w:type="auto"/>
          </w:tcPr>
          <w:p w:rsidR="007E7900" w:rsidRDefault="007E7900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0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清除板卡配置，即擦除</w:t>
            </w:r>
            <w:r>
              <w:rPr>
                <w:rFonts w:hAnsi="宋体" w:hint="eastAsia"/>
              </w:rPr>
              <w:t>flash</w:t>
            </w:r>
          </w:p>
          <w:p w:rsidR="00047C77" w:rsidRPr="00047C77" w:rsidRDefault="00047C77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（</w:t>
            </w:r>
            <w:r>
              <w:rPr>
                <w:rFonts w:hAnsi="宋体"/>
              </w:rPr>
              <w:t>只清楚</w:t>
            </w:r>
            <w:r>
              <w:rPr>
                <w:rFonts w:hAnsi="宋体"/>
              </w:rPr>
              <w:t>flash</w:t>
            </w:r>
            <w:r>
              <w:rPr>
                <w:rFonts w:hAnsi="宋体"/>
              </w:rPr>
              <w:t>前</w:t>
            </w:r>
            <w:r>
              <w:rPr>
                <w:rFonts w:hAnsi="宋体" w:hint="eastAsia"/>
              </w:rPr>
              <w:t>512</w:t>
            </w:r>
            <w:r>
              <w:rPr>
                <w:rFonts w:hAnsi="宋体" w:hint="eastAsia"/>
              </w:rPr>
              <w:t>个</w:t>
            </w:r>
            <w:r>
              <w:rPr>
                <w:rFonts w:hAnsi="宋体"/>
              </w:rPr>
              <w:t>字节，交换机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号，网口优先级不会擦除</w:t>
            </w:r>
            <w:r w:rsidR="00F125E6">
              <w:rPr>
                <w:rFonts w:hAnsi="宋体" w:hint="eastAsia"/>
              </w:rPr>
              <w:t>，</w:t>
            </w:r>
            <w:r w:rsidR="00F125E6">
              <w:rPr>
                <w:rFonts w:hAnsi="宋体"/>
              </w:rPr>
              <w:t>需要擦除请覆盖</w:t>
            </w:r>
            <w:r>
              <w:rPr>
                <w:rFonts w:hAnsi="宋体"/>
              </w:rPr>
              <w:t>）</w:t>
            </w:r>
          </w:p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表示需要擦除</w:t>
            </w:r>
            <w:r>
              <w:rPr>
                <w:rFonts w:hAnsi="宋体"/>
              </w:rPr>
              <w:t>配置表</w:t>
            </w:r>
          </w:p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</w:p>
        </w:tc>
      </w:tr>
      <w:tr w:rsidR="007E7900" w:rsidTr="00173359"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Clear_</w:t>
            </w:r>
            <w:r>
              <w:rPr>
                <w:rFonts w:hAnsi="宋体"/>
              </w:rPr>
              <w:t>done</w:t>
            </w:r>
          </w:p>
        </w:tc>
        <w:tc>
          <w:tcPr>
            <w:tcW w:w="0" w:type="auto"/>
          </w:tcPr>
          <w:p w:rsidR="007E7900" w:rsidRDefault="007E7900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为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flash</w:t>
            </w:r>
            <w:r>
              <w:rPr>
                <w:rFonts w:hAnsi="宋体"/>
              </w:rPr>
              <w:t>擦除完成</w:t>
            </w:r>
            <w:r w:rsidR="00D34758">
              <w:rPr>
                <w:rFonts w:hAnsi="宋体" w:hint="eastAsia"/>
              </w:rPr>
              <w:t>，一次</w:t>
            </w:r>
            <w:r w:rsidR="00D34758">
              <w:rPr>
                <w:rFonts w:hAnsi="宋体"/>
              </w:rPr>
              <w:t>擦除后必须等到擦除完成，才能继续其他配置工作。</w:t>
            </w:r>
          </w:p>
        </w:tc>
      </w:tr>
      <w:tr w:rsidR="0099309D" w:rsidTr="00173359">
        <w:tc>
          <w:tcPr>
            <w:tcW w:w="0" w:type="auto"/>
          </w:tcPr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Cfg_update</w:t>
            </w:r>
          </w:p>
        </w:tc>
        <w:tc>
          <w:tcPr>
            <w:tcW w:w="0" w:type="auto"/>
          </w:tcPr>
          <w:p w:rsidR="0099309D" w:rsidRDefault="0099309D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配置信息</w:t>
            </w:r>
            <w:r>
              <w:rPr>
                <w:rFonts w:hAnsi="宋体"/>
              </w:rPr>
              <w:t>加载</w:t>
            </w:r>
            <w:r>
              <w:rPr>
                <w:rFonts w:hAnsi="宋体" w:hint="eastAsia"/>
              </w:rPr>
              <w:t>寄存器（自清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），</w:t>
            </w:r>
            <w:r>
              <w:rPr>
                <w:rFonts w:hAnsi="宋体"/>
              </w:rPr>
              <w:t>写此寄存器时需要先查询</w:t>
            </w:r>
            <w:r>
              <w:rPr>
                <w:rFonts w:hAnsi="宋体"/>
              </w:rPr>
              <w:t>cfg_done</w:t>
            </w:r>
            <w:r>
              <w:rPr>
                <w:rFonts w:hAnsi="宋体" w:hint="eastAsia"/>
              </w:rPr>
              <w:t>的</w:t>
            </w:r>
            <w:r>
              <w:rPr>
                <w:rFonts w:hAnsi="宋体"/>
              </w:rPr>
              <w:t>状态，在</w:t>
            </w:r>
            <w:r>
              <w:rPr>
                <w:rFonts w:hAnsi="宋体"/>
              </w:rPr>
              <w:t>cfg_done</w:t>
            </w:r>
            <w:r>
              <w:rPr>
                <w:rFonts w:hAnsi="宋体" w:hint="eastAsia"/>
              </w:rPr>
              <w:t>为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时</w:t>
            </w:r>
            <w:r>
              <w:rPr>
                <w:rFonts w:hAnsi="宋体"/>
              </w:rPr>
              <w:t>才可以更新；</w:t>
            </w:r>
          </w:p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表示需要</w:t>
            </w:r>
            <w:r>
              <w:rPr>
                <w:rFonts w:hAnsi="宋体"/>
              </w:rPr>
              <w:t>重新加载配置表</w:t>
            </w:r>
          </w:p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  <w:r w:rsidR="00CB6836">
              <w:rPr>
                <w:rFonts w:hAnsi="宋体" w:hint="eastAsia"/>
              </w:rPr>
              <w:t>。</w:t>
            </w:r>
          </w:p>
          <w:p w:rsidR="00600D06" w:rsidRDefault="00600D06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一次</w:t>
            </w:r>
            <w:r>
              <w:rPr>
                <w:rFonts w:hAnsi="宋体"/>
              </w:rPr>
              <w:t>cfg update</w:t>
            </w:r>
            <w:r>
              <w:rPr>
                <w:rFonts w:hAnsi="宋体" w:hint="eastAsia"/>
              </w:rPr>
              <w:t>之后</w:t>
            </w:r>
            <w:r>
              <w:rPr>
                <w:rFonts w:hAnsi="宋体"/>
              </w:rPr>
              <w:t>，必须等到</w:t>
            </w:r>
            <w:r>
              <w:rPr>
                <w:rFonts w:hAnsi="宋体"/>
              </w:rPr>
              <w:t>cfg done = 1</w:t>
            </w:r>
            <w:r>
              <w:rPr>
                <w:rFonts w:hAnsi="宋体" w:hint="eastAsia"/>
              </w:rPr>
              <w:t>才</w:t>
            </w:r>
            <w:r>
              <w:rPr>
                <w:rFonts w:hAnsi="宋体"/>
              </w:rPr>
              <w:t>能进行其他配置操作。</w:t>
            </w:r>
          </w:p>
        </w:tc>
      </w:tr>
      <w:tr w:rsidR="0099309D" w:rsidTr="00173359"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Flash_cfg_addr_wr</w:t>
            </w:r>
          </w:p>
        </w:tc>
        <w:tc>
          <w:tcPr>
            <w:tcW w:w="0" w:type="auto"/>
          </w:tcPr>
          <w:p w:rsidR="0099309D" w:rsidRPr="0080098E" w:rsidRDefault="0099309D" w:rsidP="0073195A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0x0</w:t>
            </w:r>
            <w:r w:rsidR="0073195A" w:rsidRPr="0080098E">
              <w:rPr>
                <w:rFonts w:hAnsi="宋体"/>
                <w:color w:val="2E74B5" w:themeColor="accent1" w:themeShade="BF"/>
              </w:rPr>
              <w:t>110</w:t>
            </w:r>
          </w:p>
        </w:tc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12</w:t>
            </w:r>
          </w:p>
        </w:tc>
        <w:tc>
          <w:tcPr>
            <w:tcW w:w="0" w:type="auto"/>
          </w:tcPr>
          <w:p w:rsidR="0099309D" w:rsidRPr="0080098E" w:rsidRDefault="0099309D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99309D" w:rsidRPr="0080098E" w:rsidRDefault="0075364A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表示要写入</w:t>
            </w:r>
            <w:r>
              <w:rPr>
                <w:rFonts w:hAnsi="宋体"/>
                <w:color w:val="2E74B5" w:themeColor="accent1" w:themeShade="BF"/>
              </w:rPr>
              <w:t>的配置信息对应的</w:t>
            </w:r>
            <w:r>
              <w:rPr>
                <w:rFonts w:hAnsi="宋体"/>
                <w:color w:val="2E74B5" w:themeColor="accent1" w:themeShade="BF"/>
              </w:rPr>
              <w:t>FLASH</w:t>
            </w:r>
            <w:r>
              <w:rPr>
                <w:rFonts w:hAnsi="宋体"/>
                <w:color w:val="2E74B5" w:themeColor="accent1" w:themeShade="BF"/>
              </w:rPr>
              <w:t>地址</w:t>
            </w: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</w:p>
        </w:tc>
      </w:tr>
      <w:tr w:rsidR="006F6048" w:rsidTr="00173359"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Flash_cfg_data_wr</w:t>
            </w:r>
          </w:p>
        </w:tc>
        <w:tc>
          <w:tcPr>
            <w:tcW w:w="0" w:type="auto"/>
          </w:tcPr>
          <w:p w:rsidR="0099309D" w:rsidRPr="0080098E" w:rsidRDefault="0099309D" w:rsidP="006F31F8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0x0</w:t>
            </w:r>
            <w:r w:rsidR="006F31F8" w:rsidRPr="0080098E">
              <w:rPr>
                <w:rFonts w:hAnsi="宋体"/>
                <w:color w:val="2E74B5" w:themeColor="accent1" w:themeShade="BF"/>
              </w:rPr>
              <w:t>114</w:t>
            </w:r>
          </w:p>
        </w:tc>
        <w:tc>
          <w:tcPr>
            <w:tcW w:w="0" w:type="auto"/>
          </w:tcPr>
          <w:p w:rsidR="0099309D" w:rsidRPr="0080098E" w:rsidRDefault="006F31F8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/>
                <w:color w:val="2E74B5" w:themeColor="accent1" w:themeShade="BF"/>
              </w:rPr>
              <w:t>8</w:t>
            </w:r>
          </w:p>
        </w:tc>
        <w:tc>
          <w:tcPr>
            <w:tcW w:w="0" w:type="auto"/>
          </w:tcPr>
          <w:p w:rsidR="0099309D" w:rsidRPr="0080098E" w:rsidRDefault="0099309D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75364A" w:rsidRDefault="0075364A" w:rsidP="006F31F8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</w:t>
            </w:r>
            <w:r>
              <w:rPr>
                <w:rFonts w:hAnsi="宋体"/>
                <w:color w:val="2E74B5" w:themeColor="accent1" w:themeShade="BF"/>
              </w:rPr>
              <w:t>写入的配置信息的具体值</w:t>
            </w:r>
            <w:r>
              <w:rPr>
                <w:rFonts w:hAnsi="宋体" w:hint="eastAsia"/>
                <w:color w:val="2E74B5" w:themeColor="accent1" w:themeShade="BF"/>
              </w:rPr>
              <w:t>，每次</w:t>
            </w:r>
            <w:r>
              <w:rPr>
                <w:rFonts w:hAnsi="宋体"/>
                <w:color w:val="2E74B5" w:themeColor="accent1" w:themeShade="BF"/>
              </w:rPr>
              <w:t>配置时必须先写配置地址，再写配置数据。</w:t>
            </w:r>
          </w:p>
          <w:p w:rsidR="0099309D" w:rsidRPr="0080098E" w:rsidRDefault="0075364A" w:rsidP="006F31F8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  <w:r w:rsidR="00810260">
              <w:rPr>
                <w:rFonts w:hAnsi="宋体" w:hint="eastAsia"/>
                <w:color w:val="2E74B5" w:themeColor="accent1" w:themeShade="BF"/>
              </w:rPr>
              <w:t>（</w:t>
            </w:r>
            <w:r w:rsidR="00810260">
              <w:rPr>
                <w:rFonts w:hAnsi="宋体"/>
                <w:color w:val="2E74B5" w:themeColor="accent1" w:themeShade="BF"/>
              </w:rPr>
              <w:t>写配置信息可以连续写）</w:t>
            </w:r>
          </w:p>
        </w:tc>
      </w:tr>
      <w:tr w:rsidR="0080098E" w:rsidTr="00173359">
        <w:tc>
          <w:tcPr>
            <w:tcW w:w="0" w:type="auto"/>
          </w:tcPr>
          <w:p w:rsidR="0080098E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Flash_cfg_addr_rd</w:t>
            </w:r>
          </w:p>
        </w:tc>
        <w:tc>
          <w:tcPr>
            <w:tcW w:w="0" w:type="auto"/>
          </w:tcPr>
          <w:p w:rsidR="0080098E" w:rsidRPr="0080098E" w:rsidRDefault="0080098E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0x01</w:t>
            </w:r>
            <w:r w:rsidR="0000506F">
              <w:rPr>
                <w:rFonts w:hAnsi="宋体"/>
                <w:color w:val="2E74B5" w:themeColor="accent1" w:themeShade="BF"/>
              </w:rPr>
              <w:t>18</w:t>
            </w:r>
          </w:p>
        </w:tc>
        <w:tc>
          <w:tcPr>
            <w:tcW w:w="0" w:type="auto"/>
          </w:tcPr>
          <w:p w:rsidR="0080098E" w:rsidRPr="0080098E" w:rsidRDefault="00E51EAB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1</w:t>
            </w:r>
            <w:r w:rsidR="0000506F">
              <w:rPr>
                <w:rFonts w:hAnsi="宋体"/>
                <w:color w:val="2E74B5" w:themeColor="accent1" w:themeShade="BF"/>
              </w:rPr>
              <w:t>2</w:t>
            </w:r>
          </w:p>
        </w:tc>
        <w:tc>
          <w:tcPr>
            <w:tcW w:w="0" w:type="auto"/>
          </w:tcPr>
          <w:p w:rsidR="0080098E" w:rsidRPr="0080098E" w:rsidRDefault="0080098E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80098E" w:rsidRPr="0080098E" w:rsidRDefault="0075364A" w:rsidP="0075364A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表示要读出</w:t>
            </w:r>
            <w:r>
              <w:rPr>
                <w:rFonts w:hAnsi="宋体"/>
                <w:color w:val="2E74B5" w:themeColor="accent1" w:themeShade="BF"/>
              </w:rPr>
              <w:t>的配置信息对应的</w:t>
            </w:r>
            <w:r>
              <w:rPr>
                <w:rFonts w:hAnsi="宋体"/>
                <w:color w:val="2E74B5" w:themeColor="accent1" w:themeShade="BF"/>
              </w:rPr>
              <w:t>FLASH</w:t>
            </w:r>
            <w:r>
              <w:rPr>
                <w:rFonts w:hAnsi="宋体"/>
                <w:color w:val="2E74B5" w:themeColor="accent1" w:themeShade="BF"/>
              </w:rPr>
              <w:t>地址</w:t>
            </w: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  <w:r w:rsidR="00810260">
              <w:rPr>
                <w:rFonts w:hAnsi="宋体" w:hint="eastAsia"/>
                <w:color w:val="2E74B5" w:themeColor="accent1" w:themeShade="BF"/>
              </w:rPr>
              <w:t>（</w:t>
            </w:r>
            <w:r w:rsidR="00810260">
              <w:rPr>
                <w:rFonts w:hAnsi="宋体"/>
                <w:color w:val="2E74B5" w:themeColor="accent1" w:themeShade="BF"/>
              </w:rPr>
              <w:t>读配置信息只能一条条读）</w:t>
            </w:r>
          </w:p>
        </w:tc>
      </w:tr>
      <w:tr w:rsidR="006F6048" w:rsidTr="00173359">
        <w:tc>
          <w:tcPr>
            <w:tcW w:w="0" w:type="auto"/>
          </w:tcPr>
          <w:p w:rsidR="0099309D" w:rsidRDefault="00AB5DBC" w:rsidP="00AB5DBC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  <w:color w:val="2E74B5" w:themeColor="accent1" w:themeShade="BF"/>
              </w:rPr>
              <w:t>Flash_cfg_data_rd</w:t>
            </w:r>
          </w:p>
        </w:tc>
        <w:tc>
          <w:tcPr>
            <w:tcW w:w="0" w:type="auto"/>
          </w:tcPr>
          <w:p w:rsidR="0099309D" w:rsidRPr="0000506F" w:rsidRDefault="00731D22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00506F">
              <w:rPr>
                <w:rFonts w:hAnsi="宋体" w:hint="eastAsia"/>
                <w:color w:val="2E74B5" w:themeColor="accent1" w:themeShade="BF"/>
              </w:rPr>
              <w:t>0x</w:t>
            </w:r>
            <w:r w:rsidRPr="0000506F">
              <w:rPr>
                <w:rFonts w:hAnsi="宋体"/>
                <w:color w:val="2E74B5" w:themeColor="accent1" w:themeShade="BF"/>
              </w:rPr>
              <w:t>0</w:t>
            </w:r>
            <w:r w:rsidRPr="0000506F">
              <w:rPr>
                <w:rFonts w:hAnsi="宋体" w:hint="eastAsia"/>
                <w:color w:val="2E74B5" w:themeColor="accent1" w:themeShade="BF"/>
              </w:rPr>
              <w:t>1</w:t>
            </w:r>
            <w:r w:rsidR="0000506F">
              <w:rPr>
                <w:rFonts w:hAnsi="宋体"/>
                <w:color w:val="2E74B5" w:themeColor="accent1" w:themeShade="BF"/>
              </w:rPr>
              <w:t>1C</w:t>
            </w:r>
          </w:p>
        </w:tc>
        <w:tc>
          <w:tcPr>
            <w:tcW w:w="0" w:type="auto"/>
          </w:tcPr>
          <w:p w:rsidR="0099309D" w:rsidRPr="0000506F" w:rsidRDefault="00FF7926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9</w:t>
            </w:r>
          </w:p>
        </w:tc>
        <w:tc>
          <w:tcPr>
            <w:tcW w:w="0" w:type="auto"/>
          </w:tcPr>
          <w:p w:rsidR="0099309D" w:rsidRPr="0000506F" w:rsidRDefault="00FF7926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R</w:t>
            </w:r>
          </w:p>
        </w:tc>
        <w:tc>
          <w:tcPr>
            <w:tcW w:w="0" w:type="auto"/>
          </w:tcPr>
          <w:p w:rsidR="00731D22" w:rsidRPr="0000506F" w:rsidRDefault="00731D22" w:rsidP="0075364A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 w:rsidRPr="0000506F">
              <w:rPr>
                <w:rFonts w:hAnsi="宋体" w:hint="eastAsia"/>
                <w:color w:val="2E74B5" w:themeColor="accent1" w:themeShade="BF"/>
              </w:rPr>
              <w:t>表示</w:t>
            </w:r>
            <w:r w:rsidR="0075364A">
              <w:rPr>
                <w:rFonts w:hAnsi="宋体" w:hint="eastAsia"/>
                <w:color w:val="2E74B5" w:themeColor="accent1" w:themeShade="BF"/>
              </w:rPr>
              <w:t>读出的</w:t>
            </w:r>
            <w:r w:rsidR="0075364A">
              <w:rPr>
                <w:rFonts w:hAnsi="宋体"/>
                <w:color w:val="2E74B5" w:themeColor="accent1" w:themeShade="BF"/>
              </w:rPr>
              <w:t>FLASH</w:t>
            </w:r>
            <w:r w:rsidR="0075364A">
              <w:rPr>
                <w:rFonts w:hAnsi="宋体" w:hint="eastAsia"/>
                <w:color w:val="2E74B5" w:themeColor="accent1" w:themeShade="BF"/>
              </w:rPr>
              <w:t>的</w:t>
            </w:r>
            <w:r w:rsidR="0075364A">
              <w:rPr>
                <w:rFonts w:hAnsi="宋体"/>
                <w:color w:val="2E74B5" w:themeColor="accent1" w:themeShade="BF"/>
              </w:rPr>
              <w:t>配置信息，必须先写读地址，然后等数据有效时，再读取读</w:t>
            </w:r>
            <w:r w:rsidR="0075364A">
              <w:rPr>
                <w:rFonts w:hAnsi="宋体" w:hint="eastAsia"/>
                <w:color w:val="2E74B5" w:themeColor="accent1" w:themeShade="BF"/>
              </w:rPr>
              <w:t>数据</w:t>
            </w:r>
          </w:p>
          <w:p w:rsidR="00731D22" w:rsidRDefault="00FF7926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0-7</w:t>
            </w:r>
            <w:r>
              <w:rPr>
                <w:rFonts w:hAnsi="宋体" w:hint="eastAsia"/>
                <w:color w:val="2E74B5" w:themeColor="accent1" w:themeShade="BF"/>
              </w:rPr>
              <w:t>：数据</w:t>
            </w:r>
            <w:r>
              <w:rPr>
                <w:rFonts w:hAnsi="宋体"/>
                <w:color w:val="2E74B5" w:themeColor="accent1" w:themeShade="BF"/>
              </w:rPr>
              <w:t>信息</w:t>
            </w:r>
          </w:p>
          <w:p w:rsidR="00FF7926" w:rsidRPr="0000506F" w:rsidRDefault="00FF7926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8</w:t>
            </w:r>
            <w:r>
              <w:rPr>
                <w:rFonts w:hAnsi="宋体" w:hint="eastAsia"/>
                <w:color w:val="2E74B5" w:themeColor="accent1" w:themeShade="BF"/>
              </w:rPr>
              <w:t>：数据</w:t>
            </w:r>
            <w:r>
              <w:rPr>
                <w:rFonts w:hAnsi="宋体"/>
                <w:color w:val="2E74B5" w:themeColor="accent1" w:themeShade="BF"/>
              </w:rPr>
              <w:t>有效</w:t>
            </w:r>
            <w:r>
              <w:rPr>
                <w:rFonts w:hAnsi="宋体" w:hint="eastAsia"/>
                <w:color w:val="2E74B5" w:themeColor="accent1" w:themeShade="BF"/>
              </w:rPr>
              <w:t>标识</w:t>
            </w:r>
          </w:p>
        </w:tc>
      </w:tr>
      <w:tr w:rsidR="0073195A" w:rsidTr="0009106D">
        <w:tc>
          <w:tcPr>
            <w:tcW w:w="0" w:type="auto"/>
            <w:gridSpan w:val="5"/>
          </w:tcPr>
          <w:p w:rsidR="0073195A" w:rsidRDefault="0073195A" w:rsidP="0073195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  <w:b/>
              </w:rPr>
              <w:t>统计信息寄存器</w:t>
            </w:r>
          </w:p>
        </w:tc>
      </w:tr>
      <w:tr w:rsidR="006F6048" w:rsidTr="00173359">
        <w:tc>
          <w:tcPr>
            <w:tcW w:w="0" w:type="auto"/>
          </w:tcPr>
          <w:p w:rsidR="0099309D" w:rsidRDefault="003A673A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ib</w:t>
            </w:r>
            <w:r>
              <w:rPr>
                <w:rFonts w:hAnsi="宋体"/>
              </w:rPr>
              <w:t>_clear</w:t>
            </w:r>
          </w:p>
        </w:tc>
        <w:tc>
          <w:tcPr>
            <w:tcW w:w="0" w:type="auto"/>
          </w:tcPr>
          <w:p w:rsidR="0099309D" w:rsidRDefault="003A673A" w:rsidP="003A673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</w:t>
            </w:r>
            <w:r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00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清除全部</w:t>
            </w:r>
            <w:r>
              <w:rPr>
                <w:rFonts w:hAnsi="宋体"/>
              </w:rPr>
              <w:t>mib</w:t>
            </w:r>
            <w:r>
              <w:rPr>
                <w:rFonts w:hAnsi="宋体"/>
              </w:rPr>
              <w:t>信息</w:t>
            </w:r>
            <w:r w:rsidR="00FD0CD4">
              <w:rPr>
                <w:rFonts w:hAnsi="宋体" w:hint="eastAsia"/>
              </w:rPr>
              <w:t>，</w:t>
            </w:r>
            <w:r w:rsidR="00FD0CD4">
              <w:rPr>
                <w:rFonts w:hAnsi="宋体"/>
              </w:rPr>
              <w:t>写完后逻辑自动</w:t>
            </w:r>
            <w:r w:rsidR="00FD0CD4">
              <w:rPr>
                <w:rFonts w:hAnsi="宋体" w:hint="eastAsia"/>
              </w:rPr>
              <w:t>变</w:t>
            </w:r>
            <w:r w:rsidR="00FD0CD4">
              <w:rPr>
                <w:rFonts w:hAnsi="宋体" w:hint="eastAsia"/>
              </w:rPr>
              <w:t>0</w:t>
            </w:r>
          </w:p>
        </w:tc>
      </w:tr>
      <w:tr w:rsidR="00FD0CD4" w:rsidTr="00173359">
        <w:tc>
          <w:tcPr>
            <w:tcW w:w="0" w:type="auto"/>
          </w:tcPr>
          <w:p w:rsidR="00FD0CD4" w:rsidRDefault="00145361" w:rsidP="0099309D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net_A_recv_num</w:t>
            </w:r>
          </w:p>
        </w:tc>
        <w:tc>
          <w:tcPr>
            <w:tcW w:w="0" w:type="auto"/>
          </w:tcPr>
          <w:p w:rsidR="00FD0CD4" w:rsidRDefault="00145361" w:rsidP="003A673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x1010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收到的以太网帧数目</w:t>
            </w:r>
          </w:p>
        </w:tc>
      </w:tr>
      <w:tr w:rsidR="00145361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x1014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C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x1018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D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x101c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D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net_A_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x1020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A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x1024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C_send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x1028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C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D_send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x102c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D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_A_recv_num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0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收到的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C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D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c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D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_A_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0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A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C_send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C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6F6048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D_send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</w:t>
            </w:r>
            <w:r w:rsidR="00654819">
              <w:rPr>
                <w:rFonts w:hAnsi="宋体"/>
              </w:rPr>
              <w:t>04</w:t>
            </w:r>
            <w:r>
              <w:rPr>
                <w:rFonts w:hAnsi="宋体"/>
              </w:rPr>
              <w:t>c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D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6F6048" w:rsidTr="00173359">
        <w:tc>
          <w:tcPr>
            <w:tcW w:w="0" w:type="auto"/>
          </w:tcPr>
          <w:p w:rsidR="00523504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A_recv_num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0x1050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的帧数目</w:t>
            </w:r>
          </w:p>
        </w:tc>
      </w:tr>
      <w:tr w:rsidR="006F6048" w:rsidTr="00173359"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A_recv_byte_L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0x1054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字节数（低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6F6048" w:rsidTr="00173359">
        <w:tc>
          <w:tcPr>
            <w:tcW w:w="0" w:type="auto"/>
          </w:tcPr>
          <w:p w:rsidR="006F6048" w:rsidRDefault="006F6048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A_recv_byte_H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0x1058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</w:t>
            </w:r>
            <w:r>
              <w:rPr>
                <w:rFonts w:hAnsi="宋体" w:hint="eastAsia"/>
              </w:rPr>
              <w:t>高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E27371" w:rsidTr="00173359">
        <w:tc>
          <w:tcPr>
            <w:tcW w:w="0" w:type="auto"/>
          </w:tcPr>
          <w:p w:rsidR="00E27371" w:rsidRDefault="00E27371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FcA_recv_crc_err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0x105c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crc</w:t>
            </w:r>
            <w:r>
              <w:rPr>
                <w:rFonts w:hAnsi="宋体"/>
              </w:rPr>
              <w:t>错误帧数目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A_send_num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0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的帧数目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A_send_byte_L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4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字节数（低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A_send_byte_H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8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</w:t>
            </w:r>
            <w:r>
              <w:rPr>
                <w:rFonts w:hAnsi="宋体" w:hint="eastAsia"/>
              </w:rPr>
              <w:t>高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B_recv_num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0x1070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A076A" w:rsidP="00C5645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FC </w:t>
            </w:r>
            <w:r w:rsidR="00C56451"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B_recv_byte_L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0x1074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字节数（低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B_recv_byte_H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0x1078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</w:t>
            </w:r>
            <w:r w:rsidR="00CA076A">
              <w:rPr>
                <w:rFonts w:hAnsi="宋体" w:hint="eastAsia"/>
              </w:rPr>
              <w:t>高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FcB_recv_crc_err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0x107c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/>
              </w:rPr>
              <w:t>crc</w:t>
            </w:r>
            <w:r w:rsidR="00CA076A">
              <w:rPr>
                <w:rFonts w:hAnsi="宋体"/>
              </w:rPr>
              <w:t>错误帧数目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B_send_num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0x1080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B_send_byte_L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0x1084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字节数（低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B_send_byte_H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0x1088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</w:t>
            </w:r>
            <w:r w:rsidR="00CA076A">
              <w:rPr>
                <w:rFonts w:hAnsi="宋体" w:hint="eastAsia"/>
              </w:rPr>
              <w:t>高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</w:p>
        </w:tc>
      </w:tr>
    </w:tbl>
    <w:p w:rsidR="00324F42" w:rsidRDefault="00324F42">
      <w:pPr>
        <w:spacing w:before="240" w:after="240"/>
      </w:pPr>
    </w:p>
    <w:p w:rsidR="007838BB" w:rsidRPr="009B6AD8" w:rsidRDefault="007838BB">
      <w:pPr>
        <w:spacing w:before="240" w:after="240"/>
        <w:rPr>
          <w:b/>
        </w:rPr>
      </w:pPr>
      <w:r w:rsidRPr="009B6AD8">
        <w:rPr>
          <w:rFonts w:hint="eastAsia"/>
          <w:b/>
        </w:rPr>
        <w:t>附录</w:t>
      </w:r>
      <w:r w:rsidRPr="009B6AD8">
        <w:rPr>
          <w:rFonts w:hint="eastAsia"/>
          <w:b/>
        </w:rPr>
        <w:t>1</w:t>
      </w:r>
      <w:r w:rsidRPr="009B6AD8">
        <w:rPr>
          <w:rFonts w:hint="eastAsia"/>
          <w:b/>
        </w:rPr>
        <w:t>：</w:t>
      </w:r>
      <w:r w:rsidRPr="009B6AD8">
        <w:rPr>
          <w:b/>
        </w:rPr>
        <w:t>flash</w:t>
      </w:r>
      <w:r w:rsidRPr="009B6AD8">
        <w:rPr>
          <w:rFonts w:hint="eastAsia"/>
          <w:b/>
        </w:rPr>
        <w:t>中</w:t>
      </w:r>
      <w:r w:rsidRPr="009B6AD8">
        <w:rPr>
          <w:b/>
        </w:rPr>
        <w:t>配置信息存储地址</w:t>
      </w:r>
    </w:p>
    <w:tbl>
      <w:tblPr>
        <w:tblStyle w:val="aff"/>
        <w:tblW w:w="0" w:type="auto"/>
        <w:tblLook w:val="04A0"/>
      </w:tblPr>
      <w:tblGrid>
        <w:gridCol w:w="2342"/>
        <w:gridCol w:w="2337"/>
        <w:gridCol w:w="2517"/>
        <w:gridCol w:w="2149"/>
      </w:tblGrid>
      <w:tr w:rsidR="007838BB" w:rsidTr="00FE68B9">
        <w:tc>
          <w:tcPr>
            <w:tcW w:w="2342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地址</w:t>
            </w:r>
          </w:p>
        </w:tc>
        <w:tc>
          <w:tcPr>
            <w:tcW w:w="2337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地址</w:t>
            </w:r>
            <w:r>
              <w:t>说明</w:t>
            </w:r>
          </w:p>
        </w:tc>
        <w:tc>
          <w:tcPr>
            <w:tcW w:w="2517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配置</w:t>
            </w:r>
            <w:r>
              <w:t>信息内容</w:t>
            </w:r>
          </w:p>
        </w:tc>
        <w:tc>
          <w:tcPr>
            <w:tcW w:w="2149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备注</w:t>
            </w:r>
          </w:p>
        </w:tc>
      </w:tr>
      <w:tr w:rsidR="007838BB" w:rsidTr="00FE68B9">
        <w:tc>
          <w:tcPr>
            <w:tcW w:w="2342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x000 – 0x0ff</w:t>
            </w:r>
          </w:p>
        </w:tc>
        <w:tc>
          <w:tcPr>
            <w:tcW w:w="2337" w:type="dxa"/>
          </w:tcPr>
          <w:p w:rsidR="007838BB" w:rsidRDefault="00B35D75">
            <w:pPr>
              <w:spacing w:before="240" w:after="240"/>
            </w:pPr>
            <w:r>
              <w:rPr>
                <w:rFonts w:hint="eastAsia"/>
              </w:rPr>
              <w:t>从</w:t>
            </w:r>
            <w:r>
              <w:t>以太网发送到</w:t>
            </w:r>
            <w:r>
              <w:t>FC</w:t>
            </w:r>
            <w:r>
              <w:t>的</w:t>
            </w:r>
            <w:r w:rsidR="009869AD" w:rsidRPr="009869AD">
              <w:rPr>
                <w:rFonts w:hint="eastAsia"/>
                <w:color w:val="FF0000"/>
              </w:rPr>
              <w:t>单播</w:t>
            </w:r>
            <w:r>
              <w:t>目的</w:t>
            </w:r>
            <w:r>
              <w:t>IP</w:t>
            </w:r>
            <w:r>
              <w:t>低字节</w:t>
            </w:r>
          </w:p>
        </w:tc>
        <w:tc>
          <w:tcPr>
            <w:tcW w:w="2517" w:type="dxa"/>
          </w:tcPr>
          <w:p w:rsidR="007838BB" w:rsidRPr="00B35D75" w:rsidRDefault="00B35D75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的发送</w:t>
            </w:r>
            <w:r>
              <w:t>FC</w:t>
            </w:r>
            <w:r>
              <w:t>的</w:t>
            </w:r>
            <w:r>
              <w:t>DID</w:t>
            </w:r>
            <w:r>
              <w:t>低字节信息</w:t>
            </w:r>
          </w:p>
        </w:tc>
        <w:tc>
          <w:tcPr>
            <w:tcW w:w="2149" w:type="dxa"/>
          </w:tcPr>
          <w:p w:rsidR="007838BB" w:rsidRDefault="007838BB">
            <w:pPr>
              <w:spacing w:before="240" w:after="240"/>
            </w:pPr>
          </w:p>
        </w:tc>
      </w:tr>
      <w:tr w:rsidR="007838BB" w:rsidTr="00FE68B9">
        <w:tc>
          <w:tcPr>
            <w:tcW w:w="2342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x100 – 0x1ff</w:t>
            </w:r>
          </w:p>
        </w:tc>
        <w:tc>
          <w:tcPr>
            <w:tcW w:w="2337" w:type="dxa"/>
          </w:tcPr>
          <w:p w:rsidR="007838BB" w:rsidRDefault="00B35D75">
            <w:pPr>
              <w:spacing w:before="240" w:after="240"/>
            </w:pPr>
            <w:r>
              <w:rPr>
                <w:rFonts w:hint="eastAsia"/>
              </w:rPr>
              <w:t>从</w:t>
            </w:r>
            <w:r>
              <w:t>FC</w:t>
            </w:r>
            <w:r>
              <w:t>接收帧的</w:t>
            </w:r>
            <w:r>
              <w:rPr>
                <w:rFonts w:hint="eastAsia"/>
              </w:rPr>
              <w:t>DID</w:t>
            </w:r>
            <w:r>
              <w:t>低字节</w:t>
            </w:r>
          </w:p>
        </w:tc>
        <w:tc>
          <w:tcPr>
            <w:tcW w:w="2517" w:type="dxa"/>
          </w:tcPr>
          <w:p w:rsidR="007838BB" w:rsidRPr="00B35D75" w:rsidRDefault="00B35D75">
            <w:pPr>
              <w:spacing w:before="240" w:after="240"/>
            </w:pPr>
            <w:r w:rsidRPr="00A21233">
              <w:rPr>
                <w:rFonts w:hint="eastAsia"/>
              </w:rPr>
              <w:t>对应哪</w:t>
            </w:r>
            <w:r w:rsidRPr="00A21233">
              <w:t>几路以太网物理端口发送（</w:t>
            </w:r>
            <w:r w:rsidRPr="00A21233">
              <w:rPr>
                <w:rFonts w:hint="eastAsia"/>
              </w:rPr>
              <w:t>0</w:t>
            </w:r>
            <w:r w:rsidR="006B5D9A" w:rsidRPr="00A21233">
              <w:t>-7</w:t>
            </w:r>
            <w:r w:rsidRPr="00A21233">
              <w:t>bit</w:t>
            </w:r>
            <w:r w:rsidRPr="00A21233">
              <w:t>有效</w:t>
            </w:r>
            <w:r w:rsidRPr="00A21233">
              <w:t>,</w:t>
            </w:r>
            <w:r w:rsidRPr="00A21233">
              <w:rPr>
                <w:rFonts w:hint="eastAsia"/>
              </w:rPr>
              <w:t>，</w:t>
            </w:r>
            <w:r w:rsidRPr="00A21233">
              <w:rPr>
                <w:rFonts w:hint="eastAsia"/>
              </w:rPr>
              <w:t>bit0</w:t>
            </w:r>
            <w:r w:rsidRPr="00A21233">
              <w:rPr>
                <w:rFonts w:hint="eastAsia"/>
              </w:rPr>
              <w:t>对应</w:t>
            </w:r>
            <w:r w:rsidR="006B5D9A" w:rsidRPr="00A21233">
              <w:rPr>
                <w:rFonts w:hint="eastAsia"/>
              </w:rPr>
              <w:t>以太网</w:t>
            </w:r>
            <w:r w:rsidRPr="00A21233">
              <w:t>物理端口</w:t>
            </w:r>
            <w:r w:rsidRPr="00A21233">
              <w:rPr>
                <w:rFonts w:hint="eastAsia"/>
              </w:rPr>
              <w:t>1</w:t>
            </w:r>
            <w:r w:rsidRPr="00A21233">
              <w:rPr>
                <w:rFonts w:hint="eastAsia"/>
              </w:rPr>
              <w:t>，</w:t>
            </w:r>
            <w:r w:rsidRPr="00A21233">
              <w:rPr>
                <w:rFonts w:hint="eastAsia"/>
              </w:rPr>
              <w:t>bit3</w:t>
            </w:r>
            <w:r w:rsidRPr="00A21233">
              <w:rPr>
                <w:rFonts w:hint="eastAsia"/>
              </w:rPr>
              <w:t>对应</w:t>
            </w:r>
            <w:r w:rsidR="006B5D9A" w:rsidRPr="00A21233">
              <w:rPr>
                <w:rFonts w:hint="eastAsia"/>
              </w:rPr>
              <w:t>以太网</w:t>
            </w:r>
            <w:r w:rsidRPr="00A21233">
              <w:t>物理端口</w:t>
            </w:r>
            <w:r w:rsidRPr="00A21233">
              <w:rPr>
                <w:rFonts w:hint="eastAsia"/>
              </w:rPr>
              <w:t>4</w:t>
            </w:r>
            <w:r w:rsidR="006B5D9A" w:rsidRPr="00A21233">
              <w:t>,bit4</w:t>
            </w:r>
            <w:r w:rsidR="006B5D9A" w:rsidRPr="00A21233">
              <w:rPr>
                <w:rFonts w:hint="eastAsia"/>
              </w:rPr>
              <w:t>对应</w:t>
            </w:r>
            <w:r w:rsidR="006B5D9A" w:rsidRPr="00A21233">
              <w:rPr>
                <w:rFonts w:hint="eastAsia"/>
              </w:rPr>
              <w:t>CAN</w:t>
            </w:r>
            <w:r w:rsidR="006B5D9A" w:rsidRPr="00A21233">
              <w:t>物理端口</w:t>
            </w:r>
            <w:r w:rsidR="006B5D9A" w:rsidRPr="00A21233">
              <w:rPr>
                <w:rFonts w:hint="eastAsia"/>
              </w:rPr>
              <w:t>1</w:t>
            </w:r>
            <w:r w:rsidR="006B5D9A" w:rsidRPr="00A21233">
              <w:rPr>
                <w:rFonts w:hint="eastAsia"/>
              </w:rPr>
              <w:t>，</w:t>
            </w:r>
            <w:r w:rsidR="006B5D9A" w:rsidRPr="00A21233">
              <w:t>bit7</w:t>
            </w:r>
            <w:r w:rsidR="006B5D9A" w:rsidRPr="00A21233">
              <w:rPr>
                <w:rFonts w:hint="eastAsia"/>
              </w:rPr>
              <w:t>对应</w:t>
            </w:r>
            <w:r w:rsidR="006B5D9A" w:rsidRPr="00A21233">
              <w:t>CAN</w:t>
            </w:r>
            <w:r w:rsidR="006B5D9A" w:rsidRPr="00A21233">
              <w:t>物理端口</w:t>
            </w:r>
            <w:r w:rsidR="006B5D9A"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）</w:t>
            </w:r>
          </w:p>
        </w:tc>
        <w:tc>
          <w:tcPr>
            <w:tcW w:w="2149" w:type="dxa"/>
          </w:tcPr>
          <w:p w:rsidR="007838BB" w:rsidRPr="000039E9" w:rsidRDefault="007838BB">
            <w:pPr>
              <w:spacing w:before="240" w:after="240"/>
            </w:pPr>
          </w:p>
        </w:tc>
      </w:tr>
      <w:tr w:rsidR="00BA4B59" w:rsidTr="00FE68B9">
        <w:tc>
          <w:tcPr>
            <w:tcW w:w="2342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x200</w:t>
            </w:r>
          </w:p>
        </w:tc>
        <w:tc>
          <w:tcPr>
            <w:tcW w:w="2337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交换机</w:t>
            </w:r>
            <w:r>
              <w:t>ID</w:t>
            </w:r>
            <w:r>
              <w:t>存放地址</w:t>
            </w:r>
          </w:p>
        </w:tc>
        <w:tc>
          <w:tcPr>
            <w:tcW w:w="2517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交换机</w:t>
            </w:r>
            <w:r>
              <w:t>ID</w:t>
            </w:r>
            <w:r>
              <w:t>号，</w:t>
            </w:r>
            <w:r>
              <w:rPr>
                <w:rFonts w:hint="eastAsia"/>
              </w:rPr>
              <w:t>8</w:t>
            </w:r>
            <w:r>
              <w:t>bit</w:t>
            </w:r>
            <w:r w:rsidR="00DD0A95">
              <w:t>s</w:t>
            </w:r>
            <w:r>
              <w:t>有效</w:t>
            </w:r>
          </w:p>
        </w:tc>
        <w:tc>
          <w:tcPr>
            <w:tcW w:w="2149" w:type="dxa"/>
          </w:tcPr>
          <w:p w:rsidR="00BA4B59" w:rsidRPr="000039E9" w:rsidRDefault="00BA4B59">
            <w:pPr>
              <w:spacing w:before="240" w:after="240"/>
            </w:pPr>
          </w:p>
        </w:tc>
      </w:tr>
      <w:tr w:rsidR="007838BB" w:rsidTr="00FE68B9">
        <w:tc>
          <w:tcPr>
            <w:tcW w:w="2342" w:type="dxa"/>
          </w:tcPr>
          <w:p w:rsidR="007838BB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1</w:t>
            </w:r>
          </w:p>
        </w:tc>
        <w:tc>
          <w:tcPr>
            <w:tcW w:w="2337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rPr>
                <w:rFonts w:hint="eastAsia"/>
              </w:rPr>
              <w:t>1</w:t>
            </w:r>
          </w:p>
        </w:tc>
        <w:tc>
          <w:tcPr>
            <w:tcW w:w="2517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149" w:type="dxa"/>
          </w:tcPr>
          <w:p w:rsidR="007838BB" w:rsidRDefault="007838BB">
            <w:pPr>
              <w:spacing w:before="240" w:after="240"/>
            </w:pPr>
          </w:p>
        </w:tc>
      </w:tr>
      <w:tr w:rsidR="008A1ED0" w:rsidTr="00FE68B9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2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2</w:t>
            </w:r>
          </w:p>
        </w:tc>
        <w:tc>
          <w:tcPr>
            <w:tcW w:w="251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149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8A1ED0" w:rsidTr="00FE68B9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3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3</w:t>
            </w:r>
          </w:p>
        </w:tc>
        <w:tc>
          <w:tcPr>
            <w:tcW w:w="251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149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8A1ED0" w:rsidTr="00FE68B9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4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4</w:t>
            </w:r>
          </w:p>
        </w:tc>
        <w:tc>
          <w:tcPr>
            <w:tcW w:w="251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149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955D3D" w:rsidTr="00FE68B9">
        <w:tc>
          <w:tcPr>
            <w:tcW w:w="2342" w:type="dxa"/>
          </w:tcPr>
          <w:p w:rsidR="00955D3D" w:rsidRPr="00A21233" w:rsidRDefault="00955D3D" w:rsidP="00955D3D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x205</w:t>
            </w:r>
          </w:p>
        </w:tc>
        <w:tc>
          <w:tcPr>
            <w:tcW w:w="2337" w:type="dxa"/>
          </w:tcPr>
          <w:p w:rsidR="00955D3D" w:rsidRPr="00A21233" w:rsidRDefault="00955D3D" w:rsidP="00955D3D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rPr>
                <w:rFonts w:hint="eastAsia"/>
              </w:rPr>
              <w:t>1</w:t>
            </w:r>
          </w:p>
        </w:tc>
        <w:tc>
          <w:tcPr>
            <w:tcW w:w="2517" w:type="dxa"/>
          </w:tcPr>
          <w:p w:rsidR="00955D3D" w:rsidRPr="00A21233" w:rsidRDefault="00B3452B" w:rsidP="00955D3D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149" w:type="dxa"/>
          </w:tcPr>
          <w:p w:rsidR="00955D3D" w:rsidRDefault="00955D3D" w:rsidP="00955D3D">
            <w:pPr>
              <w:spacing w:before="240" w:after="240"/>
            </w:pPr>
          </w:p>
        </w:tc>
      </w:tr>
      <w:tr w:rsidR="00B3452B" w:rsidTr="00FE68B9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x206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2</w:t>
            </w:r>
          </w:p>
        </w:tc>
        <w:tc>
          <w:tcPr>
            <w:tcW w:w="251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149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B3452B" w:rsidTr="00FE68B9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x207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3</w:t>
            </w:r>
          </w:p>
        </w:tc>
        <w:tc>
          <w:tcPr>
            <w:tcW w:w="251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149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B3452B" w:rsidTr="00FE68B9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x208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4</w:t>
            </w:r>
          </w:p>
        </w:tc>
        <w:tc>
          <w:tcPr>
            <w:tcW w:w="251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149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116295" w:rsidTr="00FE68B9">
        <w:tc>
          <w:tcPr>
            <w:tcW w:w="2342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x210-0x213</w:t>
            </w:r>
          </w:p>
        </w:tc>
        <w:tc>
          <w:tcPr>
            <w:tcW w:w="2337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rPr>
                <w:rFonts w:hint="eastAsia"/>
              </w:rPr>
              <w:t>1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517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</w:t>
            </w:r>
            <w:r w:rsidR="00C12924" w:rsidRPr="00A21233">
              <w:rPr>
                <w:rFonts w:hint="eastAsia"/>
              </w:rPr>
              <w:t>，</w:t>
            </w:r>
            <w:r w:rsidR="00C12924" w:rsidRPr="00A21233">
              <w:t>作为源</w:t>
            </w:r>
            <w:r w:rsidR="00C12924" w:rsidRPr="00A21233">
              <w:t>ID</w:t>
            </w:r>
          </w:p>
        </w:tc>
        <w:tc>
          <w:tcPr>
            <w:tcW w:w="2149" w:type="dxa"/>
          </w:tcPr>
          <w:p w:rsidR="00116295" w:rsidRDefault="00116295" w:rsidP="00B3452B">
            <w:pPr>
              <w:spacing w:before="240" w:after="240"/>
            </w:pPr>
          </w:p>
        </w:tc>
      </w:tr>
      <w:tr w:rsidR="00116295" w:rsidTr="00FE68B9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x214-0x217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2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517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149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116295" w:rsidTr="00FE68B9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x218-0x21B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3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517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149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116295" w:rsidTr="00FE68B9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x21C-0x21F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4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517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149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9869AD" w:rsidTr="00FE68B9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x220-0x222</w:t>
            </w:r>
          </w:p>
        </w:tc>
        <w:tc>
          <w:tcPr>
            <w:tcW w:w="2337" w:type="dxa"/>
          </w:tcPr>
          <w:p w:rsidR="009869AD" w:rsidRPr="00CC392D" w:rsidRDefault="009869AD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以太网</w:t>
            </w:r>
            <w:r w:rsidRPr="00CC392D">
              <w:rPr>
                <w:color w:val="FF0000"/>
              </w:rPr>
              <w:t>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的单播地址高字节</w:t>
            </w:r>
          </w:p>
        </w:tc>
        <w:tc>
          <w:tcPr>
            <w:tcW w:w="2517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最</w:t>
            </w:r>
            <w:r w:rsidRPr="00CC392D">
              <w:rPr>
                <w:color w:val="FF0000"/>
              </w:rPr>
              <w:t>高字节放</w:t>
            </w: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</w:t>
            </w:r>
            <w:r w:rsidRPr="00CC392D">
              <w:rPr>
                <w:rFonts w:hint="eastAsia"/>
                <w:color w:val="FF0000"/>
              </w:rPr>
              <w:t>地址</w:t>
            </w:r>
          </w:p>
        </w:tc>
        <w:tc>
          <w:tcPr>
            <w:tcW w:w="2149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例：</w:t>
            </w:r>
            <w:r w:rsidRPr="00CC392D">
              <w:rPr>
                <w:rFonts w:hint="eastAsia"/>
                <w:color w:val="FF0000"/>
              </w:rPr>
              <w:t>192</w:t>
            </w:r>
            <w:r w:rsidRPr="00CC392D">
              <w:rPr>
                <w:color w:val="FF0000"/>
              </w:rPr>
              <w:t>.168.1.x</w:t>
            </w:r>
          </w:p>
        </w:tc>
      </w:tr>
      <w:tr w:rsidR="009869AD" w:rsidTr="00FE68B9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color w:val="FF0000"/>
              </w:rPr>
              <w:t>0x223-0x225</w:t>
            </w:r>
          </w:p>
        </w:tc>
        <w:tc>
          <w:tcPr>
            <w:tcW w:w="2337" w:type="dxa"/>
          </w:tcPr>
          <w:p w:rsidR="009869AD" w:rsidRPr="00CC392D" w:rsidRDefault="009869AD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以太网</w:t>
            </w:r>
            <w:r w:rsidRPr="00CC392D">
              <w:rPr>
                <w:color w:val="FF0000"/>
              </w:rPr>
              <w:t>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rFonts w:hint="eastAsia"/>
                <w:color w:val="FF0000"/>
              </w:rPr>
              <w:t>组</w:t>
            </w:r>
            <w:r w:rsidRPr="00CC392D">
              <w:rPr>
                <w:color w:val="FF0000"/>
              </w:rPr>
              <w:t>播地址高字节</w:t>
            </w:r>
          </w:p>
        </w:tc>
        <w:tc>
          <w:tcPr>
            <w:tcW w:w="2517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最</w:t>
            </w:r>
            <w:r w:rsidRPr="00CC392D">
              <w:rPr>
                <w:color w:val="FF0000"/>
              </w:rPr>
              <w:t>高字节放</w:t>
            </w: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</w:t>
            </w:r>
            <w:r w:rsidRPr="00CC392D">
              <w:rPr>
                <w:rFonts w:hint="eastAsia"/>
                <w:color w:val="FF0000"/>
              </w:rPr>
              <w:t>地址</w:t>
            </w:r>
          </w:p>
        </w:tc>
        <w:tc>
          <w:tcPr>
            <w:tcW w:w="2149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例：</w:t>
            </w:r>
            <w:r w:rsidRPr="00CC392D">
              <w:rPr>
                <w:rFonts w:hint="eastAsia"/>
                <w:color w:val="FF0000"/>
              </w:rPr>
              <w:t>224</w:t>
            </w:r>
            <w:r w:rsidRPr="00CC392D">
              <w:rPr>
                <w:color w:val="FF0000"/>
              </w:rPr>
              <w:t>.0.0.x</w:t>
            </w:r>
          </w:p>
        </w:tc>
      </w:tr>
      <w:tr w:rsidR="005E423F" w:rsidTr="00FE68B9">
        <w:tc>
          <w:tcPr>
            <w:tcW w:w="2342" w:type="dxa"/>
          </w:tcPr>
          <w:p w:rsidR="005E423F" w:rsidRPr="00CC392D" w:rsidRDefault="005E423F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0x226</w:t>
            </w:r>
          </w:p>
        </w:tc>
        <w:tc>
          <w:tcPr>
            <w:tcW w:w="2337" w:type="dxa"/>
          </w:tcPr>
          <w:p w:rsidR="005E423F" w:rsidRPr="00CC392D" w:rsidRDefault="005E423F" w:rsidP="00116295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个</w:t>
            </w:r>
            <w:r>
              <w:rPr>
                <w:rFonts w:hint="eastAsia"/>
                <w:color w:val="FF0000"/>
              </w:rPr>
              <w:t>CAN</w:t>
            </w:r>
            <w:r w:rsidR="00FE68B9">
              <w:rPr>
                <w:rFonts w:hint="eastAsia"/>
                <w:color w:val="FF0000"/>
              </w:rPr>
              <w:t>波特率</w:t>
            </w:r>
            <w:r>
              <w:rPr>
                <w:rFonts w:hint="eastAsia"/>
                <w:color w:val="FF0000"/>
              </w:rPr>
              <w:t>的存储</w:t>
            </w:r>
          </w:p>
        </w:tc>
        <w:tc>
          <w:tcPr>
            <w:tcW w:w="2517" w:type="dxa"/>
          </w:tcPr>
          <w:p w:rsidR="005E423F" w:rsidRDefault="00FE68B9" w:rsidP="00116295">
            <w:pPr>
              <w:spacing w:before="240" w:after="240"/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it[1:0]:CAN1</w:t>
            </w:r>
            <w:r>
              <w:rPr>
                <w:rFonts w:hint="eastAsia"/>
                <w:color w:val="FF0000"/>
              </w:rPr>
              <w:t>波特率</w:t>
            </w:r>
          </w:p>
          <w:p w:rsidR="00FE68B9" w:rsidRDefault="00FE68B9" w:rsidP="00116295">
            <w:pPr>
              <w:spacing w:before="240" w:after="240"/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it[3:2]:CAN2</w:t>
            </w:r>
            <w:r>
              <w:rPr>
                <w:rFonts w:hint="eastAsia"/>
                <w:color w:val="FF0000"/>
              </w:rPr>
              <w:t>波特率</w:t>
            </w:r>
          </w:p>
          <w:p w:rsidR="00FE68B9" w:rsidRDefault="00FE68B9" w:rsidP="00116295">
            <w:pPr>
              <w:spacing w:before="240" w:after="240"/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it[5:4]:CAN3</w:t>
            </w:r>
            <w:r>
              <w:rPr>
                <w:rFonts w:hint="eastAsia"/>
                <w:color w:val="FF0000"/>
              </w:rPr>
              <w:t>波特率</w:t>
            </w:r>
          </w:p>
          <w:p w:rsidR="00FE68B9" w:rsidRDefault="00FE68B9" w:rsidP="00116295">
            <w:pPr>
              <w:spacing w:before="240" w:after="240"/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it[7:6]:CAN4</w:t>
            </w:r>
            <w:r>
              <w:rPr>
                <w:rFonts w:hint="eastAsia"/>
                <w:color w:val="FF0000"/>
              </w:rPr>
              <w:t>波特率</w:t>
            </w:r>
          </w:p>
          <w:p w:rsidR="00FE68B9" w:rsidRPr="00FE68B9" w:rsidRDefault="00FE68B9" w:rsidP="00FE68B9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波特率</w:t>
            </w:r>
            <w:r w:rsidRPr="00FE68B9">
              <w:rPr>
                <w:rFonts w:hint="eastAsia"/>
                <w:color w:val="FF0000"/>
              </w:rPr>
              <w:t>值定义是：</w:t>
            </w:r>
          </w:p>
          <w:p w:rsidR="00FE68B9" w:rsidRPr="00FE68B9" w:rsidRDefault="00FE68B9" w:rsidP="00FE68B9">
            <w:pPr>
              <w:spacing w:before="240" w:after="240"/>
              <w:rPr>
                <w:color w:val="FF0000"/>
              </w:rPr>
            </w:pPr>
            <w:r w:rsidRPr="00FE68B9">
              <w:rPr>
                <w:color w:val="FF0000"/>
              </w:rPr>
              <w:t>"00"  1Mbps</w:t>
            </w:r>
          </w:p>
          <w:p w:rsidR="00FE68B9" w:rsidRPr="00FE68B9" w:rsidRDefault="00FE68B9" w:rsidP="00FE68B9">
            <w:pPr>
              <w:spacing w:before="240" w:after="240"/>
              <w:rPr>
                <w:color w:val="FF0000"/>
              </w:rPr>
            </w:pPr>
            <w:r w:rsidRPr="00FE68B9">
              <w:rPr>
                <w:color w:val="FF0000"/>
              </w:rPr>
              <w:t>"01"  500kbps</w:t>
            </w:r>
          </w:p>
          <w:p w:rsidR="00FE68B9" w:rsidRPr="00FE68B9" w:rsidRDefault="00FE68B9" w:rsidP="00FE68B9">
            <w:pPr>
              <w:spacing w:before="240" w:after="240"/>
              <w:rPr>
                <w:color w:val="FF0000"/>
              </w:rPr>
            </w:pPr>
            <w:r w:rsidRPr="00FE68B9">
              <w:rPr>
                <w:color w:val="FF0000"/>
              </w:rPr>
              <w:t>"10"  250kbps</w:t>
            </w:r>
          </w:p>
          <w:p w:rsidR="00FE68B9" w:rsidRPr="00CC392D" w:rsidRDefault="00FE68B9" w:rsidP="00FE68B9">
            <w:pPr>
              <w:spacing w:before="240" w:after="240"/>
              <w:rPr>
                <w:color w:val="FF0000"/>
              </w:rPr>
            </w:pPr>
            <w:r w:rsidRPr="00FE68B9">
              <w:rPr>
                <w:color w:val="FF0000"/>
              </w:rPr>
              <w:t>"11"  125kbps</w:t>
            </w:r>
          </w:p>
        </w:tc>
        <w:tc>
          <w:tcPr>
            <w:tcW w:w="2149" w:type="dxa"/>
          </w:tcPr>
          <w:p w:rsidR="005E423F" w:rsidRPr="00CC392D" w:rsidRDefault="005E423F" w:rsidP="00116295">
            <w:pPr>
              <w:spacing w:before="240" w:after="240"/>
              <w:rPr>
                <w:color w:val="FF0000"/>
              </w:rPr>
            </w:pPr>
          </w:p>
        </w:tc>
      </w:tr>
      <w:tr w:rsidR="00BD227A" w:rsidTr="00FE68B9">
        <w:tc>
          <w:tcPr>
            <w:tcW w:w="2342" w:type="dxa"/>
          </w:tcPr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commentRangeStart w:id="0"/>
            <w:r>
              <w:rPr>
                <w:rFonts w:hint="eastAsia"/>
                <w:color w:val="FF0000"/>
              </w:rPr>
              <w:t>0x227</w:t>
            </w:r>
            <w:commentRangeEnd w:id="0"/>
            <w:r>
              <w:rPr>
                <w:rStyle w:val="afe"/>
              </w:rPr>
              <w:commentReference w:id="0"/>
            </w:r>
          </w:p>
        </w:tc>
        <w:tc>
          <w:tcPr>
            <w:tcW w:w="233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source_id[23:16]</w:t>
            </w:r>
          </w:p>
        </w:tc>
        <w:tc>
          <w:tcPr>
            <w:tcW w:w="251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</w:p>
        </w:tc>
        <w:tc>
          <w:tcPr>
            <w:tcW w:w="2149" w:type="dxa"/>
          </w:tcPr>
          <w:p w:rsidR="00BD227A" w:rsidRPr="00CC392D" w:rsidRDefault="00BD227A" w:rsidP="00116295">
            <w:pPr>
              <w:spacing w:before="240" w:after="240"/>
              <w:rPr>
                <w:color w:val="FF0000"/>
              </w:rPr>
            </w:pPr>
          </w:p>
        </w:tc>
      </w:tr>
      <w:tr w:rsidR="00BD227A" w:rsidTr="00FE68B9">
        <w:tc>
          <w:tcPr>
            <w:tcW w:w="2342" w:type="dxa"/>
          </w:tcPr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commentRangeStart w:id="1"/>
            <w:r>
              <w:rPr>
                <w:rFonts w:hint="eastAsia"/>
                <w:color w:val="FF0000"/>
              </w:rPr>
              <w:t>0x228</w:t>
            </w:r>
            <w:commentRangeEnd w:id="1"/>
            <w:r>
              <w:rPr>
                <w:rStyle w:val="afe"/>
              </w:rPr>
              <w:commentReference w:id="1"/>
            </w:r>
          </w:p>
        </w:tc>
        <w:tc>
          <w:tcPr>
            <w:tcW w:w="233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source_id[15:8]</w:t>
            </w:r>
          </w:p>
        </w:tc>
        <w:tc>
          <w:tcPr>
            <w:tcW w:w="251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</w:p>
        </w:tc>
        <w:tc>
          <w:tcPr>
            <w:tcW w:w="2149" w:type="dxa"/>
          </w:tcPr>
          <w:p w:rsidR="00BD227A" w:rsidRPr="00CC392D" w:rsidRDefault="00BD227A" w:rsidP="00116295">
            <w:pPr>
              <w:spacing w:before="240" w:after="240"/>
              <w:rPr>
                <w:color w:val="FF0000"/>
              </w:rPr>
            </w:pPr>
          </w:p>
        </w:tc>
      </w:tr>
      <w:tr w:rsidR="00BD227A" w:rsidTr="00FE68B9">
        <w:tc>
          <w:tcPr>
            <w:tcW w:w="2342" w:type="dxa"/>
          </w:tcPr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commentRangeStart w:id="2"/>
            <w:r>
              <w:rPr>
                <w:rFonts w:hint="eastAsia"/>
                <w:color w:val="FF0000"/>
              </w:rPr>
              <w:t>0x229</w:t>
            </w:r>
            <w:commentRangeEnd w:id="2"/>
            <w:r>
              <w:rPr>
                <w:rStyle w:val="afe"/>
              </w:rPr>
              <w:commentReference w:id="2"/>
            </w:r>
          </w:p>
        </w:tc>
        <w:tc>
          <w:tcPr>
            <w:tcW w:w="233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source_id[7:0]</w:t>
            </w:r>
          </w:p>
        </w:tc>
        <w:tc>
          <w:tcPr>
            <w:tcW w:w="2517" w:type="dxa"/>
          </w:tcPr>
          <w:p w:rsidR="00BD227A" w:rsidRDefault="00BD227A" w:rsidP="00116295">
            <w:pPr>
              <w:spacing w:before="240" w:after="240"/>
              <w:rPr>
                <w:color w:val="FF0000"/>
              </w:rPr>
            </w:pPr>
          </w:p>
        </w:tc>
        <w:tc>
          <w:tcPr>
            <w:tcW w:w="2149" w:type="dxa"/>
          </w:tcPr>
          <w:p w:rsidR="00BD227A" w:rsidRPr="00CC392D" w:rsidRDefault="00BD227A" w:rsidP="00116295">
            <w:pPr>
              <w:spacing w:before="240" w:after="240"/>
              <w:rPr>
                <w:color w:val="FF0000"/>
              </w:rPr>
            </w:pPr>
          </w:p>
        </w:tc>
      </w:tr>
      <w:tr w:rsidR="009869AD" w:rsidTr="00FE68B9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x300 – 0x3ff</w:t>
            </w:r>
          </w:p>
        </w:tc>
        <w:tc>
          <w:tcPr>
            <w:tcW w:w="2337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从</w:t>
            </w:r>
            <w:r w:rsidRPr="00CC392D">
              <w:rPr>
                <w:color w:val="FF0000"/>
              </w:rPr>
              <w:t>以太网发送到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rFonts w:hint="eastAsia"/>
                <w:color w:val="FF0000"/>
              </w:rPr>
              <w:t>组播</w:t>
            </w:r>
            <w:r w:rsidRPr="00CC392D">
              <w:rPr>
                <w:color w:val="FF0000"/>
              </w:rPr>
              <w:t>目的</w:t>
            </w:r>
            <w:r w:rsidRPr="00CC392D">
              <w:rPr>
                <w:color w:val="FF0000"/>
              </w:rPr>
              <w:t>IP</w:t>
            </w:r>
            <w:r w:rsidRPr="00CC392D">
              <w:rPr>
                <w:color w:val="FF0000"/>
              </w:rPr>
              <w:t>低字节</w:t>
            </w:r>
          </w:p>
        </w:tc>
        <w:tc>
          <w:tcPr>
            <w:tcW w:w="2517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对应</w:t>
            </w:r>
            <w:r w:rsidRPr="00CC392D">
              <w:rPr>
                <w:color w:val="FF0000"/>
              </w:rPr>
              <w:t>的发送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color w:val="FF0000"/>
              </w:rPr>
              <w:t>DID</w:t>
            </w:r>
            <w:r w:rsidRPr="00CC392D">
              <w:rPr>
                <w:color w:val="FF0000"/>
              </w:rPr>
              <w:t>低字节信息</w:t>
            </w:r>
          </w:p>
        </w:tc>
        <w:tc>
          <w:tcPr>
            <w:tcW w:w="2149" w:type="dxa"/>
          </w:tcPr>
          <w:p w:rsidR="009869AD" w:rsidRPr="00CC392D" w:rsidRDefault="00343B72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保证无论</w:t>
            </w:r>
            <w:r>
              <w:rPr>
                <w:color w:val="FF0000"/>
              </w:rPr>
              <w:t>单播还是多播，</w:t>
            </w:r>
            <w:r>
              <w:rPr>
                <w:color w:val="FF0000"/>
              </w:rPr>
              <w:t>DID</w:t>
            </w:r>
            <w:r>
              <w:rPr>
                <w:color w:val="FF0000"/>
              </w:rPr>
              <w:t>不会重复</w:t>
            </w:r>
          </w:p>
        </w:tc>
      </w:tr>
      <w:tr w:rsidR="00BD227A" w:rsidTr="00FE68B9">
        <w:tc>
          <w:tcPr>
            <w:tcW w:w="2342" w:type="dxa"/>
          </w:tcPr>
          <w:p w:rsidR="00BD227A" w:rsidRPr="00CC392D" w:rsidRDefault="00BD227A" w:rsidP="00E218BF">
            <w:pPr>
              <w:spacing w:before="240" w:after="240"/>
              <w:rPr>
                <w:color w:val="FF0000"/>
              </w:rPr>
            </w:pPr>
            <w:commentRangeStart w:id="3"/>
            <w:r>
              <w:rPr>
                <w:rFonts w:hint="eastAsia"/>
                <w:color w:val="FF0000"/>
              </w:rPr>
              <w:t>0x400-0x4</w:t>
            </w:r>
            <w:r w:rsidR="00E218BF">
              <w:rPr>
                <w:rFonts w:hint="eastAsia"/>
                <w:color w:val="FF0000"/>
              </w:rPr>
              <w:t>9</w:t>
            </w:r>
            <w:r>
              <w:rPr>
                <w:rFonts w:hint="eastAsia"/>
                <w:color w:val="FF0000"/>
              </w:rPr>
              <w:t>f</w:t>
            </w:r>
            <w:commentRangeEnd w:id="3"/>
            <w:r w:rsidR="00862516">
              <w:rPr>
                <w:rStyle w:val="afe"/>
              </w:rPr>
              <w:commentReference w:id="3"/>
            </w:r>
          </w:p>
        </w:tc>
        <w:tc>
          <w:tcPr>
            <w:tcW w:w="2337" w:type="dxa"/>
          </w:tcPr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组播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rFonts w:hint="eastAsia"/>
                <w:color w:val="FF0000"/>
              </w:rPr>
              <w:t>到网络端口的映射，一个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rFonts w:hint="eastAsia"/>
                <w:color w:val="FF0000"/>
              </w:rPr>
              <w:t>占</w:t>
            </w:r>
            <w:r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  <w:color w:val="FF0000"/>
              </w:rPr>
              <w:t>个地址，每个</w:t>
            </w:r>
            <w:r>
              <w:rPr>
                <w:rFonts w:hint="eastAsia"/>
                <w:color w:val="FF0000"/>
              </w:rPr>
              <w:t>flash</w:t>
            </w:r>
            <w:r>
              <w:rPr>
                <w:rFonts w:hint="eastAsia"/>
                <w:color w:val="FF0000"/>
              </w:rPr>
              <w:t>地址包含数据</w:t>
            </w:r>
            <w:r>
              <w:rPr>
                <w:rFonts w:hint="eastAsia"/>
                <w:color w:val="FF0000"/>
              </w:rPr>
              <w:t>8bit</w:t>
            </w:r>
            <w:r>
              <w:rPr>
                <w:rFonts w:hint="eastAsia"/>
                <w:color w:val="FF0000"/>
              </w:rPr>
              <w:t>。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前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个地址的</w:t>
            </w:r>
            <w:r>
              <w:rPr>
                <w:rFonts w:hint="eastAsia"/>
                <w:color w:val="FF0000"/>
              </w:rPr>
              <w:t>32bit</w:t>
            </w:r>
            <w:r>
              <w:rPr>
                <w:rFonts w:hint="eastAsia"/>
                <w:color w:val="FF0000"/>
              </w:rPr>
              <w:t>分别是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rFonts w:hint="eastAsia"/>
                <w:color w:val="FF0000"/>
              </w:rPr>
              <w:t>从高到低的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个</w:t>
            </w:r>
            <w:r>
              <w:rPr>
                <w:rFonts w:hint="eastAsia"/>
                <w:color w:val="FF0000"/>
              </w:rPr>
              <w:t>8bit</w:t>
            </w:r>
            <w:r>
              <w:rPr>
                <w:rFonts w:hint="eastAsia"/>
                <w:color w:val="FF0000"/>
              </w:rPr>
              <w:t>：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IP[31:24]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IP[23:16]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IP[15:0]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IP[7:0]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第五个地址内的数据只使用低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位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bit0:</w:t>
            </w:r>
            <w:r>
              <w:rPr>
                <w:rFonts w:hint="eastAsia"/>
                <w:color w:val="FF0000"/>
              </w:rPr>
              <w:t>转发到网口</w:t>
            </w:r>
            <w:r>
              <w:rPr>
                <w:rFonts w:hint="eastAsia"/>
                <w:color w:val="FF0000"/>
              </w:rPr>
              <w:t>1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bit1:</w:t>
            </w:r>
            <w:r>
              <w:rPr>
                <w:rFonts w:hint="eastAsia"/>
                <w:color w:val="FF0000"/>
              </w:rPr>
              <w:t>转发到网口</w:t>
            </w:r>
            <w:r>
              <w:rPr>
                <w:rFonts w:hint="eastAsia"/>
                <w:color w:val="FF0000"/>
              </w:rPr>
              <w:t>2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bit2:</w:t>
            </w:r>
            <w:r>
              <w:rPr>
                <w:rFonts w:hint="eastAsia"/>
                <w:color w:val="FF0000"/>
              </w:rPr>
              <w:t>转发到网口</w:t>
            </w:r>
            <w:r>
              <w:rPr>
                <w:rFonts w:hint="eastAsia"/>
                <w:color w:val="FF0000"/>
              </w:rPr>
              <w:t>3</w:t>
            </w:r>
          </w:p>
          <w:p w:rsidR="00BD227A" w:rsidRDefault="00BD227A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bit3:</w:t>
            </w:r>
            <w:r>
              <w:rPr>
                <w:rFonts w:hint="eastAsia"/>
                <w:color w:val="FF0000"/>
              </w:rPr>
              <w:t>转发到网口</w:t>
            </w:r>
            <w:r>
              <w:rPr>
                <w:rFonts w:hint="eastAsia"/>
                <w:color w:val="FF0000"/>
              </w:rPr>
              <w:t>4</w:t>
            </w:r>
          </w:p>
          <w:p w:rsidR="00791A61" w:rsidRPr="00CC392D" w:rsidRDefault="00791A61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最多</w:t>
            </w:r>
            <w:r>
              <w:rPr>
                <w:rFonts w:hint="eastAsia"/>
                <w:color w:val="FF0000"/>
              </w:rPr>
              <w:t>32</w:t>
            </w:r>
            <w:r>
              <w:rPr>
                <w:rFonts w:hint="eastAsia"/>
                <w:color w:val="FF0000"/>
              </w:rPr>
              <w:t>个组播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rFonts w:hint="eastAsia"/>
                <w:color w:val="FF0000"/>
              </w:rPr>
              <w:t>，也就是说最多使用</w:t>
            </w:r>
            <w:r>
              <w:rPr>
                <w:rFonts w:hint="eastAsia"/>
                <w:color w:val="FF0000"/>
              </w:rPr>
              <w:t>32*5</w:t>
            </w:r>
            <w:r>
              <w:rPr>
                <w:rFonts w:hint="eastAsia"/>
                <w:color w:val="FF0000"/>
              </w:rPr>
              <w:t>个地址，最大地址是</w:t>
            </w:r>
            <w:r>
              <w:rPr>
                <w:rFonts w:hint="eastAsia"/>
                <w:color w:val="FF0000"/>
              </w:rPr>
              <w:t>0x49f)</w:t>
            </w:r>
          </w:p>
        </w:tc>
        <w:tc>
          <w:tcPr>
            <w:tcW w:w="2517" w:type="dxa"/>
          </w:tcPr>
          <w:p w:rsidR="00BD227A" w:rsidRPr="00CC392D" w:rsidRDefault="00BD227A" w:rsidP="009869AD">
            <w:pPr>
              <w:spacing w:before="240" w:after="240"/>
              <w:rPr>
                <w:color w:val="FF0000"/>
              </w:rPr>
            </w:pPr>
          </w:p>
        </w:tc>
        <w:tc>
          <w:tcPr>
            <w:tcW w:w="2149" w:type="dxa"/>
          </w:tcPr>
          <w:p w:rsidR="00BD227A" w:rsidRDefault="00BD227A" w:rsidP="009869AD">
            <w:pPr>
              <w:spacing w:before="240" w:after="240"/>
              <w:rPr>
                <w:color w:val="FF0000"/>
              </w:rPr>
            </w:pPr>
          </w:p>
        </w:tc>
      </w:tr>
    </w:tbl>
    <w:p w:rsidR="007838BB" w:rsidRDefault="000039E9">
      <w:pPr>
        <w:spacing w:before="240" w:after="240"/>
      </w:pPr>
      <w:r>
        <w:rPr>
          <w:rFonts w:hint="eastAsia"/>
        </w:rPr>
        <w:t>例如</w:t>
      </w:r>
      <w:r>
        <w:t>：</w:t>
      </w:r>
    </w:p>
    <w:p w:rsidR="003D7BEC" w:rsidRDefault="00473FAB" w:rsidP="00473FAB">
      <w:pPr>
        <w:pStyle w:val="afff7"/>
        <w:numPr>
          <w:ilvl w:val="0"/>
          <w:numId w:val="16"/>
        </w:numPr>
        <w:spacing w:before="240" w:after="24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192</w:t>
      </w:r>
      <w:r>
        <w:t>.168.1.100</w:t>
      </w:r>
      <w:r>
        <w:rPr>
          <w:rFonts w:hint="eastAsia"/>
        </w:rPr>
        <w:t>的</w:t>
      </w:r>
      <w:r>
        <w:t>ip</w:t>
      </w:r>
      <w:r>
        <w:t>帧</w:t>
      </w:r>
      <w:r>
        <w:rPr>
          <w:rFonts w:hint="eastAsia"/>
        </w:rPr>
        <w:t>用</w:t>
      </w:r>
      <w:r>
        <w:t>FC DID=68</w:t>
      </w:r>
      <w:r>
        <w:rPr>
          <w:rFonts w:hint="eastAsia"/>
        </w:rPr>
        <w:t>的</w:t>
      </w:r>
      <w:r>
        <w:t>帧发送，则</w:t>
      </w:r>
    </w:p>
    <w:p w:rsidR="00473FAB" w:rsidRDefault="00473FAB" w:rsidP="00473FAB">
      <w:pPr>
        <w:pStyle w:val="afff7"/>
        <w:spacing w:before="240" w:after="240"/>
        <w:ind w:left="360" w:firstLineChars="0" w:firstLine="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</w:t>
      </w:r>
      <w:r>
        <w:rPr>
          <w:rFonts w:hAnsi="宋体"/>
        </w:rPr>
        <w:t>064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>
        <w:rPr>
          <w:rFonts w:hAnsi="宋体"/>
        </w:rPr>
        <w:t>44</w:t>
      </w:r>
      <w:r w:rsidRPr="00DD0A95">
        <w:rPr>
          <w:rFonts w:hAnsi="宋体" w:hint="eastAsia"/>
        </w:rPr>
        <w:t>。</w:t>
      </w:r>
    </w:p>
    <w:p w:rsidR="00BA4B59" w:rsidRDefault="00D62107" w:rsidP="00D62107">
      <w:pPr>
        <w:pStyle w:val="afff7"/>
        <w:numPr>
          <w:ilvl w:val="0"/>
          <w:numId w:val="16"/>
        </w:numPr>
        <w:spacing w:before="240" w:after="240"/>
        <w:ind w:firstLineChars="0"/>
      </w:pPr>
      <w:r>
        <w:rPr>
          <w:rFonts w:hint="eastAsia"/>
        </w:rPr>
        <w:t>配置</w:t>
      </w:r>
      <w:r>
        <w:t>接收</w:t>
      </w:r>
      <w:r>
        <w:t>FC</w:t>
      </w:r>
      <w:r>
        <w:rPr>
          <w:rFonts w:hint="eastAsia"/>
        </w:rPr>
        <w:t>帧</w:t>
      </w:r>
      <w:r>
        <w:t>DID=35</w:t>
      </w:r>
      <w:r>
        <w:rPr>
          <w:rFonts w:hint="eastAsia"/>
        </w:rPr>
        <w:t>的</w:t>
      </w:r>
      <w:r>
        <w:t>帧，同时发送给网口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则</w:t>
      </w:r>
    </w:p>
    <w:p w:rsidR="00D62107" w:rsidRDefault="00D62107" w:rsidP="00D62107">
      <w:pPr>
        <w:pStyle w:val="afff7"/>
        <w:spacing w:before="240" w:after="240"/>
        <w:ind w:left="360" w:firstLineChars="0" w:firstLine="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</w:t>
      </w:r>
      <w:r>
        <w:rPr>
          <w:rFonts w:hAnsi="宋体"/>
        </w:rPr>
        <w:t>123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 w:rsidRPr="00DD0A95">
        <w:rPr>
          <w:rFonts w:hAnsi="宋体"/>
        </w:rPr>
        <w:t>0</w:t>
      </w:r>
      <w:r>
        <w:rPr>
          <w:rFonts w:hAnsi="宋体"/>
        </w:rPr>
        <w:t>7</w:t>
      </w:r>
      <w:r w:rsidRPr="00DD0A95">
        <w:rPr>
          <w:rFonts w:hAnsi="宋体" w:hint="eastAsia"/>
        </w:rPr>
        <w:t>。</w:t>
      </w:r>
    </w:p>
    <w:p w:rsidR="00BA4B59" w:rsidRDefault="00BA4B59">
      <w:pPr>
        <w:spacing w:before="240" w:after="24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D0A95">
        <w:rPr>
          <w:rFonts w:hint="eastAsia"/>
        </w:rPr>
        <w:t>配</w:t>
      </w:r>
      <w:r w:rsidR="00DD0A95" w:rsidRPr="00DD0A95">
        <w:rPr>
          <w:rFonts w:hint="eastAsia"/>
        </w:rPr>
        <w:t>置</w:t>
      </w:r>
      <w:r w:rsidR="00DD0A95" w:rsidRPr="00DD0A95">
        <w:t>交换机的</w:t>
      </w:r>
      <w:r w:rsidR="00DD0A95" w:rsidRPr="00DD0A95">
        <w:t>I</w:t>
      </w:r>
      <w:r w:rsidR="00DD0A95">
        <w:t>D</w:t>
      </w:r>
      <w:r w:rsidR="00DD0A95">
        <w:t>号为</w:t>
      </w:r>
      <w:r w:rsidR="00DD0A95">
        <w:rPr>
          <w:rFonts w:hint="eastAsia"/>
        </w:rPr>
        <w:t>03</w:t>
      </w:r>
      <w:r w:rsidR="00DD0A95">
        <w:rPr>
          <w:rFonts w:hint="eastAsia"/>
        </w:rPr>
        <w:t>，</w:t>
      </w:r>
      <w:r w:rsidR="00DD0A95">
        <w:t>则</w:t>
      </w:r>
    </w:p>
    <w:p w:rsidR="00DD0A95" w:rsidRPr="00DD0A95" w:rsidRDefault="00DD0A95">
      <w:pPr>
        <w:spacing w:before="240" w:after="240"/>
      </w:pPr>
      <w:r>
        <w:tab/>
      </w:r>
      <w:r>
        <w:tab/>
      </w: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x200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 w:rsidRPr="00DD0A95">
        <w:rPr>
          <w:rFonts w:hAnsi="宋体"/>
        </w:rPr>
        <w:t>03</w:t>
      </w:r>
      <w:r w:rsidRPr="00DD0A95">
        <w:rPr>
          <w:rFonts w:hAnsi="宋体" w:hint="eastAsia"/>
        </w:rPr>
        <w:t>。</w:t>
      </w:r>
    </w:p>
    <w:p w:rsidR="00DD0A95" w:rsidRDefault="00DD0A95">
      <w:pPr>
        <w:spacing w:before="240" w:after="240"/>
      </w:pPr>
      <w:r>
        <w:rPr>
          <w:rFonts w:hint="eastAsia"/>
        </w:rPr>
        <w:t>4</w:t>
      </w:r>
      <w:r>
        <w:rPr>
          <w:rFonts w:hint="eastAsia"/>
        </w:rPr>
        <w:t>）配置以太网</w:t>
      </w:r>
      <w:r>
        <w:t>物理端口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优先级为</w:t>
      </w:r>
      <w:r>
        <w:rPr>
          <w:rFonts w:hint="eastAsia"/>
        </w:rPr>
        <w:t>0</w:t>
      </w:r>
      <w:r>
        <w:t>x79</w:t>
      </w:r>
      <w:r>
        <w:rPr>
          <w:rFonts w:hint="eastAsia"/>
        </w:rPr>
        <w:t>，</w:t>
      </w:r>
      <w:r>
        <w:t>则</w:t>
      </w:r>
    </w:p>
    <w:p w:rsidR="00DD0A95" w:rsidRDefault="00DD0A95">
      <w:pPr>
        <w:spacing w:before="240" w:after="24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x20</w:t>
      </w:r>
      <w:r>
        <w:rPr>
          <w:rFonts w:hAnsi="宋体"/>
        </w:rPr>
        <w:t>4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>
        <w:rPr>
          <w:rFonts w:hAnsi="宋体"/>
        </w:rPr>
        <w:t>79</w:t>
      </w:r>
      <w:r w:rsidRPr="00DD0A95">
        <w:rPr>
          <w:rFonts w:hAnsi="宋体" w:hint="eastAsia"/>
        </w:rPr>
        <w:t>。</w:t>
      </w:r>
    </w:p>
    <w:sectPr w:rsidR="00DD0A95" w:rsidSect="00C2554A">
      <w:footerReference w:type="default" r:id="rId19"/>
      <w:pgSz w:w="11907" w:h="16840"/>
      <w:pgMar w:top="1418" w:right="1134" w:bottom="1418" w:left="1418" w:header="680" w:footer="680" w:gutter="0"/>
      <w:cols w:space="720"/>
      <w:docGrid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cjgg" w:date="2017-06-07T15:52:00Z" w:initials="c">
    <w:p w:rsidR="00BD227A" w:rsidRDefault="00BD227A" w:rsidP="00BD227A">
      <w:pPr>
        <w:pStyle w:val="ae"/>
        <w:spacing w:before="240" w:after="240"/>
      </w:pPr>
      <w:r>
        <w:rPr>
          <w:rStyle w:val="afe"/>
        </w:rPr>
        <w:annotationRef/>
      </w:r>
      <w:r>
        <w:rPr>
          <w:rFonts w:hint="eastAsia"/>
        </w:rPr>
        <w:t>new 0607</w:t>
      </w:r>
    </w:p>
  </w:comment>
  <w:comment w:id="1" w:author="cjgg" w:date="2017-06-07T15:52:00Z" w:initials="c">
    <w:p w:rsidR="00BD227A" w:rsidRDefault="00BD227A" w:rsidP="00BD227A">
      <w:pPr>
        <w:pStyle w:val="ae"/>
        <w:spacing w:before="240" w:after="240"/>
      </w:pPr>
      <w:r>
        <w:rPr>
          <w:rStyle w:val="afe"/>
        </w:rPr>
        <w:annotationRef/>
      </w:r>
      <w:r>
        <w:rPr>
          <w:rFonts w:hint="eastAsia"/>
        </w:rPr>
        <w:t>new 0607</w:t>
      </w:r>
    </w:p>
  </w:comment>
  <w:comment w:id="2" w:author="cjgg" w:date="2017-06-07T15:53:00Z" w:initials="c">
    <w:p w:rsidR="00BD227A" w:rsidRDefault="00BD227A" w:rsidP="00BD227A">
      <w:pPr>
        <w:pStyle w:val="ae"/>
        <w:spacing w:before="240" w:after="240"/>
      </w:pPr>
      <w:r>
        <w:rPr>
          <w:rStyle w:val="afe"/>
        </w:rPr>
        <w:annotationRef/>
      </w:r>
      <w:r>
        <w:rPr>
          <w:rFonts w:hint="eastAsia"/>
        </w:rPr>
        <w:t>new 0607</w:t>
      </w:r>
    </w:p>
  </w:comment>
  <w:comment w:id="3" w:author="cjgg" w:date="2017-06-07T16:07:00Z" w:initials="c">
    <w:p w:rsidR="00862516" w:rsidRDefault="00862516" w:rsidP="00862516">
      <w:pPr>
        <w:pStyle w:val="ae"/>
        <w:spacing w:before="240" w:after="240"/>
      </w:pPr>
      <w:r>
        <w:rPr>
          <w:rStyle w:val="afe"/>
        </w:rPr>
        <w:annotationRef/>
      </w:r>
      <w:r>
        <w:rPr>
          <w:rFonts w:hint="eastAsia"/>
        </w:rPr>
        <w:t>new 0607</w:t>
      </w:r>
      <w:bookmarkStart w:id="4" w:name="_GoBack"/>
      <w:bookmarkEnd w:id="4"/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4B0C" w:rsidRDefault="00964B0C">
      <w:pPr>
        <w:spacing w:before="240" w:after="240" w:line="240" w:lineRule="auto"/>
      </w:pPr>
      <w:r>
        <w:separator/>
      </w:r>
    </w:p>
  </w:endnote>
  <w:endnote w:type="continuationSeparator" w:id="1">
    <w:p w:rsidR="00964B0C" w:rsidRDefault="00964B0C">
      <w:pPr>
        <w:spacing w:before="240" w:after="24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4F42" w:rsidRDefault="00C2554A">
    <w:pPr>
      <w:pStyle w:val="af7"/>
      <w:framePr w:wrap="around" w:vAnchor="text" w:hAnchor="margin" w:xAlign="center" w:y="1"/>
      <w:spacing w:before="240" w:after="240"/>
      <w:ind w:firstLine="360"/>
      <w:rPr>
        <w:rStyle w:val="afa"/>
      </w:rPr>
    </w:pPr>
    <w:r>
      <w:rPr>
        <w:rStyle w:val="afa"/>
      </w:rPr>
      <w:fldChar w:fldCharType="begin"/>
    </w:r>
    <w:r w:rsidR="0095727F"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324F42" w:rsidRDefault="00324F42">
    <w:pPr>
      <w:pStyle w:val="af7"/>
      <w:spacing w:before="240" w:after="24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4F42" w:rsidRDefault="00C2554A">
    <w:pPr>
      <w:pStyle w:val="af7"/>
      <w:framePr w:wrap="around" w:vAnchor="text" w:hAnchor="margin" w:xAlign="center" w:y="1"/>
      <w:spacing w:before="240" w:after="240"/>
      <w:ind w:firstLine="360"/>
      <w:rPr>
        <w:rStyle w:val="afa"/>
      </w:rPr>
    </w:pPr>
    <w:r>
      <w:rPr>
        <w:rStyle w:val="afa"/>
      </w:rPr>
      <w:fldChar w:fldCharType="begin"/>
    </w:r>
    <w:r w:rsidR="0095727F">
      <w:rPr>
        <w:rStyle w:val="afa"/>
      </w:rPr>
      <w:instrText xml:space="preserve">PAGE  </w:instrText>
    </w:r>
    <w:r>
      <w:rPr>
        <w:rStyle w:val="afa"/>
      </w:rPr>
      <w:fldChar w:fldCharType="separate"/>
    </w:r>
    <w:r w:rsidR="00E218BF">
      <w:rPr>
        <w:rStyle w:val="afa"/>
        <w:noProof/>
      </w:rPr>
      <w:t>2</w:t>
    </w:r>
    <w:r>
      <w:rPr>
        <w:rStyle w:val="afa"/>
      </w:rPr>
      <w:fldChar w:fldCharType="end"/>
    </w:r>
  </w:p>
  <w:p w:rsidR="00324F42" w:rsidRDefault="00324F42">
    <w:pPr>
      <w:pStyle w:val="af7"/>
      <w:spacing w:before="240" w:after="24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F9F" w:rsidRDefault="00121F9F">
    <w:pPr>
      <w:pStyle w:val="af7"/>
      <w:spacing w:before="240" w:after="24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4F42" w:rsidRDefault="00C2554A">
    <w:pPr>
      <w:pStyle w:val="af7"/>
      <w:framePr w:wrap="around" w:vAnchor="text" w:hAnchor="margin" w:xAlign="center" w:y="1"/>
      <w:spacing w:before="240" w:after="240"/>
      <w:rPr>
        <w:rStyle w:val="afa"/>
      </w:rPr>
    </w:pPr>
    <w:r>
      <w:rPr>
        <w:rStyle w:val="afa"/>
      </w:rPr>
      <w:fldChar w:fldCharType="begin"/>
    </w:r>
    <w:r w:rsidR="0095727F">
      <w:rPr>
        <w:rStyle w:val="afa"/>
      </w:rPr>
      <w:instrText xml:space="preserve">PAGE  </w:instrText>
    </w:r>
    <w:r>
      <w:rPr>
        <w:rStyle w:val="afa"/>
      </w:rPr>
      <w:fldChar w:fldCharType="separate"/>
    </w:r>
    <w:r w:rsidR="00E218BF">
      <w:rPr>
        <w:rStyle w:val="afa"/>
        <w:noProof/>
      </w:rPr>
      <w:t>16</w:t>
    </w:r>
    <w:r>
      <w:rPr>
        <w:rStyle w:val="afa"/>
      </w:rPr>
      <w:fldChar w:fldCharType="end"/>
    </w:r>
  </w:p>
  <w:p w:rsidR="00324F42" w:rsidRDefault="00324F42">
    <w:pPr>
      <w:pStyle w:val="af7"/>
      <w:spacing w:before="240" w:after="2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4B0C" w:rsidRDefault="00964B0C">
      <w:pPr>
        <w:spacing w:before="240" w:after="240" w:line="240" w:lineRule="auto"/>
      </w:pPr>
      <w:r>
        <w:separator/>
      </w:r>
    </w:p>
  </w:footnote>
  <w:footnote w:type="continuationSeparator" w:id="1">
    <w:p w:rsidR="00964B0C" w:rsidRDefault="00964B0C">
      <w:pPr>
        <w:spacing w:before="240" w:after="24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F9F" w:rsidRDefault="00121F9F">
    <w:pPr>
      <w:pStyle w:val="af8"/>
      <w:spacing w:before="240" w:after="24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F9F" w:rsidRDefault="00121F9F">
    <w:pPr>
      <w:pStyle w:val="af8"/>
      <w:spacing w:before="240" w:after="24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F9F" w:rsidRDefault="00121F9F">
    <w:pPr>
      <w:pStyle w:val="af8"/>
      <w:spacing w:before="240" w:after="24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53AC4"/>
    <w:multiLevelType w:val="multilevel"/>
    <w:tmpl w:val="00753AC4"/>
    <w:lvl w:ilvl="0">
      <w:start w:val="1"/>
      <w:numFmt w:val="lowerLetter"/>
      <w:lvlText w:val="%1）"/>
      <w:lvlJc w:val="left"/>
      <w:pPr>
        <w:tabs>
          <w:tab w:val="left" w:pos="794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0DA1EA9"/>
    <w:multiLevelType w:val="multilevel"/>
    <w:tmpl w:val="10DA1EA9"/>
    <w:lvl w:ilvl="0">
      <w:start w:val="1"/>
      <w:numFmt w:val="decimal"/>
      <w:pStyle w:val="a"/>
      <w:lvlText w:val="图%1"/>
      <w:lvlJc w:val="left"/>
      <w:pPr>
        <w:tabs>
          <w:tab w:val="left" w:pos="620"/>
        </w:tabs>
        <w:ind w:left="6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1BE47C6"/>
    <w:multiLevelType w:val="multilevel"/>
    <w:tmpl w:val="11BE47C6"/>
    <w:lvl w:ilvl="0">
      <w:start w:val="1"/>
      <w:numFmt w:val="decimal"/>
      <w:pStyle w:val="1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14DC6D57"/>
    <w:multiLevelType w:val="multilevel"/>
    <w:tmpl w:val="14DC6D57"/>
    <w:lvl w:ilvl="0">
      <w:start w:val="1"/>
      <w:numFmt w:val="lowerLetter"/>
      <w:pStyle w:val="10"/>
      <w:lvlText w:val="%1)"/>
      <w:lvlJc w:val="left"/>
      <w:pPr>
        <w:tabs>
          <w:tab w:val="left" w:pos="840"/>
        </w:tabs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pStyle w:val="2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D6E37A4"/>
    <w:multiLevelType w:val="multilevel"/>
    <w:tmpl w:val="1D6E37A4"/>
    <w:lvl w:ilvl="0">
      <w:start w:val="1"/>
      <w:numFmt w:val="decimal"/>
      <w:pStyle w:val="a0"/>
      <w:lvlText w:val="表%1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237A2A14"/>
    <w:multiLevelType w:val="multilevel"/>
    <w:tmpl w:val="237A2A14"/>
    <w:lvl w:ilvl="0">
      <w:start w:val="1"/>
      <w:numFmt w:val="decimal"/>
      <w:pStyle w:val="11"/>
      <w:lvlText w:val="%1"/>
      <w:lvlJc w:val="left"/>
      <w:pPr>
        <w:tabs>
          <w:tab w:val="left" w:pos="425"/>
        </w:tabs>
        <w:ind w:left="425" w:hanging="425"/>
      </w:pPr>
      <w:rPr>
        <w:rFonts w:ascii="黑体" w:eastAsia="黑体" w:hint="eastAsia"/>
        <w:lang w:val="en-US"/>
      </w:rPr>
    </w:lvl>
    <w:lvl w:ilvl="1">
      <w:start w:val="1"/>
      <w:numFmt w:val="decimal"/>
      <w:pStyle w:val="20"/>
      <w:lvlText w:val="%1.%2"/>
      <w:lvlJc w:val="left"/>
      <w:pPr>
        <w:tabs>
          <w:tab w:val="left" w:pos="992"/>
        </w:tabs>
        <w:ind w:left="992" w:hanging="992"/>
      </w:pPr>
      <w:rPr>
        <w:rFonts w:ascii="黑体" w:eastAsia="黑体" w:hAnsi="宋体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left" w:pos="935"/>
        </w:tabs>
        <w:ind w:left="935" w:hanging="567"/>
      </w:pPr>
      <w:rPr>
        <w:rFonts w:ascii="黑体" w:eastAsia="黑体" w:hint="eastAsia"/>
      </w:rPr>
    </w:lvl>
    <w:lvl w:ilvl="3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6">
    <w:nsid w:val="28BC651B"/>
    <w:multiLevelType w:val="multilevel"/>
    <w:tmpl w:val="28BC651B"/>
    <w:lvl w:ilvl="0">
      <w:start w:val="3"/>
      <w:numFmt w:val="decimal"/>
      <w:pStyle w:val="a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default"/>
      </w:rPr>
    </w:lvl>
  </w:abstractNum>
  <w:abstractNum w:abstractNumId="7">
    <w:nsid w:val="42F9154E"/>
    <w:multiLevelType w:val="multilevel"/>
    <w:tmpl w:val="42F9154E"/>
    <w:lvl w:ilvl="0">
      <w:start w:val="1"/>
      <w:numFmt w:val="lowerLetter"/>
      <w:lvlText w:val="%1）"/>
      <w:lvlJc w:val="left"/>
      <w:pPr>
        <w:tabs>
          <w:tab w:val="left" w:pos="794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96E4D7B"/>
    <w:multiLevelType w:val="multilevel"/>
    <w:tmpl w:val="496E4D7B"/>
    <w:lvl w:ilvl="0">
      <w:start w:val="1"/>
      <w:numFmt w:val="decimal"/>
      <w:pStyle w:val="a2"/>
      <w:lvlText w:val="注%1："/>
      <w:lvlJc w:val="center"/>
      <w:pPr>
        <w:tabs>
          <w:tab w:val="left" w:pos="794"/>
        </w:tabs>
        <w:ind w:left="1134" w:hanging="340"/>
      </w:pPr>
      <w:rPr>
        <w:rFonts w:ascii="宋体" w:eastAsia="宋体" w:hAnsi="Times New Roman" w:hint="eastAsia"/>
        <w:b w:val="0"/>
        <w:i w:val="0"/>
        <w:sz w:val="21"/>
        <w:szCs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505477D5"/>
    <w:multiLevelType w:val="hybridMultilevel"/>
    <w:tmpl w:val="12B892A4"/>
    <w:lvl w:ilvl="0" w:tplc="86E6A3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4542" w:firstLine="0"/>
      </w:pPr>
      <w:rPr>
        <w:rFonts w:ascii="黑体" w:eastAsia="黑体" w:hAnsi="Times New Roman" w:hint="eastAsia"/>
        <w:b w:val="0"/>
        <w:i w:val="0"/>
        <w:sz w:val="21"/>
        <w:szCs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1">
    <w:nsid w:val="5EE84653"/>
    <w:multiLevelType w:val="multilevel"/>
    <w:tmpl w:val="5EE84653"/>
    <w:lvl w:ilvl="0">
      <w:start w:val="1"/>
      <w:numFmt w:val="decimal"/>
      <w:lvlText w:val="表%1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626A555D"/>
    <w:multiLevelType w:val="multilevel"/>
    <w:tmpl w:val="626A555D"/>
    <w:lvl w:ilvl="0">
      <w:start w:val="1"/>
      <w:numFmt w:val="none"/>
      <w:pStyle w:val="a4"/>
      <w:lvlText w:val="%1目        次"/>
      <w:lvlJc w:val="left"/>
      <w:pPr>
        <w:tabs>
          <w:tab w:val="left" w:pos="1667"/>
        </w:tabs>
        <w:ind w:left="0" w:firstLine="227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74C14E0"/>
    <w:multiLevelType w:val="multilevel"/>
    <w:tmpl w:val="674C14E0"/>
    <w:lvl w:ilvl="0">
      <w:start w:val="1"/>
      <w:numFmt w:val="lowerLetter"/>
      <w:lvlText w:val="%1）"/>
      <w:lvlJc w:val="left"/>
      <w:pPr>
        <w:tabs>
          <w:tab w:val="left" w:pos="0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9BF0DE5"/>
    <w:multiLevelType w:val="multilevel"/>
    <w:tmpl w:val="69BF0DE5"/>
    <w:lvl w:ilvl="0">
      <w:start w:val="1"/>
      <w:numFmt w:val="decimal"/>
      <w:lvlText w:val="%1"/>
      <w:lvlJc w:val="left"/>
      <w:pPr>
        <w:tabs>
          <w:tab w:val="left" w:pos="360"/>
        </w:tabs>
        <w:ind w:left="0" w:firstLine="0"/>
      </w:pPr>
      <w:rPr>
        <w:rFonts w:ascii="黑体" w:eastAsia="黑体" w:hAnsi="黑体" w:hint="eastAsia"/>
        <w:sz w:val="24"/>
      </w:rPr>
    </w:lvl>
    <w:lvl w:ilvl="1">
      <w:start w:val="1"/>
      <w:numFmt w:val="decimal"/>
      <w:suff w:val="space"/>
      <w:lvlText w:val="%1.%2"/>
      <w:lvlJc w:val="left"/>
      <w:pPr>
        <w:tabs>
          <w:tab w:val="left" w:pos="0"/>
        </w:tabs>
        <w:ind w:left="0" w:firstLine="0"/>
      </w:pPr>
      <w:rPr>
        <w:rFonts w:ascii="黑体" w:eastAsia="黑体" w:hAnsi="黑体" w:hint="eastAsia"/>
      </w:rPr>
    </w:lvl>
    <w:lvl w:ilvl="2">
      <w:start w:val="1"/>
      <w:numFmt w:val="decimal"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ascii="宋体" w:eastAsia="宋体" w:hAnsi="宋体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>
    <w:nsid w:val="6CEA2025"/>
    <w:multiLevelType w:val="multilevel"/>
    <w:tmpl w:val="6CEA2025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502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3">
      <w:start w:val="1"/>
      <w:numFmt w:val="decimal"/>
      <w:pStyle w:val="a5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4">
      <w:start w:val="1"/>
      <w:numFmt w:val="decimal"/>
      <w:pStyle w:val="a6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5">
      <w:start w:val="1"/>
      <w:numFmt w:val="decimal"/>
      <w:pStyle w:val="a7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6">
      <w:start w:val="1"/>
      <w:numFmt w:val="decimal"/>
      <w:pStyle w:val="a8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10"/>
  </w:num>
  <w:num w:numId="8">
    <w:abstractNumId w:val="12"/>
  </w:num>
  <w:num w:numId="9">
    <w:abstractNumId w:val="15"/>
  </w:num>
  <w:num w:numId="10">
    <w:abstractNumId w:val="6"/>
  </w:num>
  <w:num w:numId="11">
    <w:abstractNumId w:val="3"/>
  </w:num>
  <w:num w:numId="12">
    <w:abstractNumId w:val="7"/>
  </w:num>
  <w:num w:numId="13">
    <w:abstractNumId w:val="13"/>
  </w:num>
  <w:num w:numId="14">
    <w:abstractNumId w:val="0"/>
  </w:num>
  <w:num w:numId="15">
    <w:abstractNumId w:val="11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attachedTemplate r:id="rId1"/>
  <w:defaultTabStop w:val="0"/>
  <w:drawingGridHorizontalSpacing w:val="2"/>
  <w:drawingGridVerticalSpacing w:val="3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7323"/>
    <w:rsid w:val="00000363"/>
    <w:rsid w:val="00000E09"/>
    <w:rsid w:val="000014DC"/>
    <w:rsid w:val="000025FC"/>
    <w:rsid w:val="0000386F"/>
    <w:rsid w:val="000039E9"/>
    <w:rsid w:val="00003B98"/>
    <w:rsid w:val="0000506F"/>
    <w:rsid w:val="00005546"/>
    <w:rsid w:val="00007DCE"/>
    <w:rsid w:val="00010A34"/>
    <w:rsid w:val="00011524"/>
    <w:rsid w:val="000123B5"/>
    <w:rsid w:val="00020E11"/>
    <w:rsid w:val="00021354"/>
    <w:rsid w:val="00021A6A"/>
    <w:rsid w:val="000221BA"/>
    <w:rsid w:val="0002246A"/>
    <w:rsid w:val="000237E1"/>
    <w:rsid w:val="00023A3D"/>
    <w:rsid w:val="0002763F"/>
    <w:rsid w:val="0003097F"/>
    <w:rsid w:val="0003173A"/>
    <w:rsid w:val="00031F8C"/>
    <w:rsid w:val="00032B7A"/>
    <w:rsid w:val="00033924"/>
    <w:rsid w:val="00033E1F"/>
    <w:rsid w:val="00036275"/>
    <w:rsid w:val="000378AB"/>
    <w:rsid w:val="00040254"/>
    <w:rsid w:val="000433D0"/>
    <w:rsid w:val="00043B95"/>
    <w:rsid w:val="0004502A"/>
    <w:rsid w:val="0004540E"/>
    <w:rsid w:val="00047588"/>
    <w:rsid w:val="00047BD8"/>
    <w:rsid w:val="00047C77"/>
    <w:rsid w:val="00047D2B"/>
    <w:rsid w:val="00050982"/>
    <w:rsid w:val="00053664"/>
    <w:rsid w:val="000613CB"/>
    <w:rsid w:val="0006175A"/>
    <w:rsid w:val="000618C0"/>
    <w:rsid w:val="00062BB0"/>
    <w:rsid w:val="00062C05"/>
    <w:rsid w:val="00065698"/>
    <w:rsid w:val="00066E45"/>
    <w:rsid w:val="00067971"/>
    <w:rsid w:val="00070BBA"/>
    <w:rsid w:val="00070FE2"/>
    <w:rsid w:val="00072700"/>
    <w:rsid w:val="000731DC"/>
    <w:rsid w:val="0007532B"/>
    <w:rsid w:val="0007660B"/>
    <w:rsid w:val="00077672"/>
    <w:rsid w:val="00080D46"/>
    <w:rsid w:val="00083A35"/>
    <w:rsid w:val="00083C1E"/>
    <w:rsid w:val="00084CD7"/>
    <w:rsid w:val="0008575C"/>
    <w:rsid w:val="00085DFD"/>
    <w:rsid w:val="0008754B"/>
    <w:rsid w:val="00087CA4"/>
    <w:rsid w:val="00090112"/>
    <w:rsid w:val="0009122A"/>
    <w:rsid w:val="0009418C"/>
    <w:rsid w:val="00094856"/>
    <w:rsid w:val="00094F3F"/>
    <w:rsid w:val="000957F3"/>
    <w:rsid w:val="000959B1"/>
    <w:rsid w:val="0009650E"/>
    <w:rsid w:val="0009670C"/>
    <w:rsid w:val="00097787"/>
    <w:rsid w:val="000979D1"/>
    <w:rsid w:val="000A0121"/>
    <w:rsid w:val="000A04BF"/>
    <w:rsid w:val="000A0E1D"/>
    <w:rsid w:val="000A1050"/>
    <w:rsid w:val="000A1B56"/>
    <w:rsid w:val="000A2458"/>
    <w:rsid w:val="000A3006"/>
    <w:rsid w:val="000A3258"/>
    <w:rsid w:val="000A5472"/>
    <w:rsid w:val="000A661F"/>
    <w:rsid w:val="000A6B97"/>
    <w:rsid w:val="000A6F1E"/>
    <w:rsid w:val="000A729D"/>
    <w:rsid w:val="000A7FEC"/>
    <w:rsid w:val="000B3402"/>
    <w:rsid w:val="000B347F"/>
    <w:rsid w:val="000B37DA"/>
    <w:rsid w:val="000B3B84"/>
    <w:rsid w:val="000B3CFC"/>
    <w:rsid w:val="000B4ADE"/>
    <w:rsid w:val="000B4FE0"/>
    <w:rsid w:val="000B676D"/>
    <w:rsid w:val="000B6E63"/>
    <w:rsid w:val="000C3E25"/>
    <w:rsid w:val="000C410C"/>
    <w:rsid w:val="000C4671"/>
    <w:rsid w:val="000C4BE6"/>
    <w:rsid w:val="000C4F44"/>
    <w:rsid w:val="000C5C54"/>
    <w:rsid w:val="000C73CE"/>
    <w:rsid w:val="000D056A"/>
    <w:rsid w:val="000D61BC"/>
    <w:rsid w:val="000D72C3"/>
    <w:rsid w:val="000E0426"/>
    <w:rsid w:val="000E0602"/>
    <w:rsid w:val="000E09C3"/>
    <w:rsid w:val="000E1290"/>
    <w:rsid w:val="000E167D"/>
    <w:rsid w:val="000E2B56"/>
    <w:rsid w:val="000E4BA0"/>
    <w:rsid w:val="000E53D8"/>
    <w:rsid w:val="000E585B"/>
    <w:rsid w:val="000E67B5"/>
    <w:rsid w:val="000E6980"/>
    <w:rsid w:val="000E69BF"/>
    <w:rsid w:val="000E6AF5"/>
    <w:rsid w:val="000E73E4"/>
    <w:rsid w:val="000F0F98"/>
    <w:rsid w:val="000F22EC"/>
    <w:rsid w:val="000F2969"/>
    <w:rsid w:val="000F2B69"/>
    <w:rsid w:val="000F2BE8"/>
    <w:rsid w:val="000F3195"/>
    <w:rsid w:val="000F323B"/>
    <w:rsid w:val="000F40ED"/>
    <w:rsid w:val="000F6276"/>
    <w:rsid w:val="000F674C"/>
    <w:rsid w:val="000F6842"/>
    <w:rsid w:val="000F6D50"/>
    <w:rsid w:val="000F71E2"/>
    <w:rsid w:val="000F755E"/>
    <w:rsid w:val="00100D87"/>
    <w:rsid w:val="001025D2"/>
    <w:rsid w:val="00105A4F"/>
    <w:rsid w:val="00105CF9"/>
    <w:rsid w:val="0011208C"/>
    <w:rsid w:val="001141D9"/>
    <w:rsid w:val="00116295"/>
    <w:rsid w:val="00117901"/>
    <w:rsid w:val="00121F9F"/>
    <w:rsid w:val="00124859"/>
    <w:rsid w:val="0012491C"/>
    <w:rsid w:val="00124BB9"/>
    <w:rsid w:val="00125681"/>
    <w:rsid w:val="00125CB5"/>
    <w:rsid w:val="001264D0"/>
    <w:rsid w:val="00127AF9"/>
    <w:rsid w:val="001307A3"/>
    <w:rsid w:val="00130ACE"/>
    <w:rsid w:val="00131342"/>
    <w:rsid w:val="001329C1"/>
    <w:rsid w:val="001330D0"/>
    <w:rsid w:val="0013422A"/>
    <w:rsid w:val="00135928"/>
    <w:rsid w:val="0013598B"/>
    <w:rsid w:val="00135C40"/>
    <w:rsid w:val="0013692C"/>
    <w:rsid w:val="00137169"/>
    <w:rsid w:val="001408F7"/>
    <w:rsid w:val="00141C92"/>
    <w:rsid w:val="00141D41"/>
    <w:rsid w:val="00143760"/>
    <w:rsid w:val="00145361"/>
    <w:rsid w:val="00145B5A"/>
    <w:rsid w:val="00146043"/>
    <w:rsid w:val="001507C3"/>
    <w:rsid w:val="001513BE"/>
    <w:rsid w:val="001521EB"/>
    <w:rsid w:val="00155C7C"/>
    <w:rsid w:val="00157544"/>
    <w:rsid w:val="00161A59"/>
    <w:rsid w:val="00162442"/>
    <w:rsid w:val="00162909"/>
    <w:rsid w:val="00162971"/>
    <w:rsid w:val="00163155"/>
    <w:rsid w:val="001668FD"/>
    <w:rsid w:val="00166AD9"/>
    <w:rsid w:val="00167FD2"/>
    <w:rsid w:val="001711D1"/>
    <w:rsid w:val="00172101"/>
    <w:rsid w:val="0017301F"/>
    <w:rsid w:val="00173359"/>
    <w:rsid w:val="00173918"/>
    <w:rsid w:val="001744CA"/>
    <w:rsid w:val="00174CD8"/>
    <w:rsid w:val="001755D3"/>
    <w:rsid w:val="001758D2"/>
    <w:rsid w:val="00175EF6"/>
    <w:rsid w:val="00176498"/>
    <w:rsid w:val="00177D7E"/>
    <w:rsid w:val="00180406"/>
    <w:rsid w:val="00181207"/>
    <w:rsid w:val="001833A8"/>
    <w:rsid w:val="0018351D"/>
    <w:rsid w:val="00183ACB"/>
    <w:rsid w:val="00184923"/>
    <w:rsid w:val="0018525E"/>
    <w:rsid w:val="00185308"/>
    <w:rsid w:val="001856F3"/>
    <w:rsid w:val="00186BF6"/>
    <w:rsid w:val="00187D0A"/>
    <w:rsid w:val="00187DD5"/>
    <w:rsid w:val="0019162A"/>
    <w:rsid w:val="001925E2"/>
    <w:rsid w:val="0019282F"/>
    <w:rsid w:val="00192923"/>
    <w:rsid w:val="00194A76"/>
    <w:rsid w:val="00196DF7"/>
    <w:rsid w:val="00197171"/>
    <w:rsid w:val="0019772B"/>
    <w:rsid w:val="00197A98"/>
    <w:rsid w:val="001A0686"/>
    <w:rsid w:val="001A09EF"/>
    <w:rsid w:val="001A22E7"/>
    <w:rsid w:val="001A250E"/>
    <w:rsid w:val="001A2546"/>
    <w:rsid w:val="001A2568"/>
    <w:rsid w:val="001A3669"/>
    <w:rsid w:val="001A4E26"/>
    <w:rsid w:val="001A5446"/>
    <w:rsid w:val="001A6EC7"/>
    <w:rsid w:val="001B1BE0"/>
    <w:rsid w:val="001B1EED"/>
    <w:rsid w:val="001B26FE"/>
    <w:rsid w:val="001B3170"/>
    <w:rsid w:val="001B347D"/>
    <w:rsid w:val="001B3B50"/>
    <w:rsid w:val="001B4738"/>
    <w:rsid w:val="001B5021"/>
    <w:rsid w:val="001B62A4"/>
    <w:rsid w:val="001B6C28"/>
    <w:rsid w:val="001B6D5A"/>
    <w:rsid w:val="001C041E"/>
    <w:rsid w:val="001C138C"/>
    <w:rsid w:val="001C1696"/>
    <w:rsid w:val="001C3922"/>
    <w:rsid w:val="001C3D36"/>
    <w:rsid w:val="001C454C"/>
    <w:rsid w:val="001C467A"/>
    <w:rsid w:val="001C5FF3"/>
    <w:rsid w:val="001C685E"/>
    <w:rsid w:val="001D06D6"/>
    <w:rsid w:val="001D0F2A"/>
    <w:rsid w:val="001D22EC"/>
    <w:rsid w:val="001D271A"/>
    <w:rsid w:val="001D38DF"/>
    <w:rsid w:val="001D4F80"/>
    <w:rsid w:val="001D670D"/>
    <w:rsid w:val="001E03B8"/>
    <w:rsid w:val="001E04B7"/>
    <w:rsid w:val="001E06F7"/>
    <w:rsid w:val="001E11C4"/>
    <w:rsid w:val="001E201F"/>
    <w:rsid w:val="001E39FB"/>
    <w:rsid w:val="001E564F"/>
    <w:rsid w:val="001E637A"/>
    <w:rsid w:val="001E63BD"/>
    <w:rsid w:val="001E70E9"/>
    <w:rsid w:val="001F026B"/>
    <w:rsid w:val="001F0394"/>
    <w:rsid w:val="001F0458"/>
    <w:rsid w:val="001F0CAD"/>
    <w:rsid w:val="001F25E2"/>
    <w:rsid w:val="001F276F"/>
    <w:rsid w:val="001F2A69"/>
    <w:rsid w:val="001F656F"/>
    <w:rsid w:val="001F66C5"/>
    <w:rsid w:val="001F6C61"/>
    <w:rsid w:val="001F731E"/>
    <w:rsid w:val="001F73EA"/>
    <w:rsid w:val="00201ABC"/>
    <w:rsid w:val="00201D16"/>
    <w:rsid w:val="002048FC"/>
    <w:rsid w:val="002051D8"/>
    <w:rsid w:val="00205683"/>
    <w:rsid w:val="00205B36"/>
    <w:rsid w:val="002070E8"/>
    <w:rsid w:val="0021000A"/>
    <w:rsid w:val="002110D6"/>
    <w:rsid w:val="0021125C"/>
    <w:rsid w:val="002119BD"/>
    <w:rsid w:val="0021284B"/>
    <w:rsid w:val="00212C0D"/>
    <w:rsid w:val="0021504B"/>
    <w:rsid w:val="00215EA0"/>
    <w:rsid w:val="0021689D"/>
    <w:rsid w:val="00220B15"/>
    <w:rsid w:val="002215C3"/>
    <w:rsid w:val="00221A59"/>
    <w:rsid w:val="00222028"/>
    <w:rsid w:val="00223C18"/>
    <w:rsid w:val="0022637F"/>
    <w:rsid w:val="002278B5"/>
    <w:rsid w:val="00227B63"/>
    <w:rsid w:val="0023018D"/>
    <w:rsid w:val="00230B9B"/>
    <w:rsid w:val="00231660"/>
    <w:rsid w:val="002338A2"/>
    <w:rsid w:val="00235670"/>
    <w:rsid w:val="00235753"/>
    <w:rsid w:val="00235917"/>
    <w:rsid w:val="00236439"/>
    <w:rsid w:val="00236B61"/>
    <w:rsid w:val="00236FFC"/>
    <w:rsid w:val="002374B7"/>
    <w:rsid w:val="00240878"/>
    <w:rsid w:val="002408E2"/>
    <w:rsid w:val="002409D2"/>
    <w:rsid w:val="002420A1"/>
    <w:rsid w:val="00242BBE"/>
    <w:rsid w:val="00243E4B"/>
    <w:rsid w:val="00244147"/>
    <w:rsid w:val="00244EFD"/>
    <w:rsid w:val="002458E6"/>
    <w:rsid w:val="0024681B"/>
    <w:rsid w:val="00247AF1"/>
    <w:rsid w:val="002501A4"/>
    <w:rsid w:val="0025029D"/>
    <w:rsid w:val="0025057F"/>
    <w:rsid w:val="0025073E"/>
    <w:rsid w:val="00251FAC"/>
    <w:rsid w:val="0025283F"/>
    <w:rsid w:val="00252FF7"/>
    <w:rsid w:val="00254211"/>
    <w:rsid w:val="00254AC8"/>
    <w:rsid w:val="002566E1"/>
    <w:rsid w:val="002604FA"/>
    <w:rsid w:val="00260C50"/>
    <w:rsid w:val="00261000"/>
    <w:rsid w:val="002623C9"/>
    <w:rsid w:val="00262CB8"/>
    <w:rsid w:val="0026681C"/>
    <w:rsid w:val="00267F08"/>
    <w:rsid w:val="00270957"/>
    <w:rsid w:val="00270C45"/>
    <w:rsid w:val="002716FB"/>
    <w:rsid w:val="00271B28"/>
    <w:rsid w:val="00272E37"/>
    <w:rsid w:val="00273237"/>
    <w:rsid w:val="002740D9"/>
    <w:rsid w:val="00275A0F"/>
    <w:rsid w:val="00277130"/>
    <w:rsid w:val="0028144E"/>
    <w:rsid w:val="0028192D"/>
    <w:rsid w:val="0028355D"/>
    <w:rsid w:val="00283BF8"/>
    <w:rsid w:val="0028404E"/>
    <w:rsid w:val="00284E1C"/>
    <w:rsid w:val="00285357"/>
    <w:rsid w:val="00286F00"/>
    <w:rsid w:val="00290534"/>
    <w:rsid w:val="00291727"/>
    <w:rsid w:val="00291B9C"/>
    <w:rsid w:val="002924FA"/>
    <w:rsid w:val="0029251C"/>
    <w:rsid w:val="002944B2"/>
    <w:rsid w:val="00296C39"/>
    <w:rsid w:val="00297DD6"/>
    <w:rsid w:val="002A1731"/>
    <w:rsid w:val="002A1ADB"/>
    <w:rsid w:val="002A2B63"/>
    <w:rsid w:val="002A2B8C"/>
    <w:rsid w:val="002A50B4"/>
    <w:rsid w:val="002A5180"/>
    <w:rsid w:val="002A58C1"/>
    <w:rsid w:val="002A653F"/>
    <w:rsid w:val="002A669C"/>
    <w:rsid w:val="002A709E"/>
    <w:rsid w:val="002A710D"/>
    <w:rsid w:val="002A7E53"/>
    <w:rsid w:val="002B0418"/>
    <w:rsid w:val="002B11FC"/>
    <w:rsid w:val="002B1A3D"/>
    <w:rsid w:val="002B1F37"/>
    <w:rsid w:val="002B2758"/>
    <w:rsid w:val="002B35F1"/>
    <w:rsid w:val="002B553A"/>
    <w:rsid w:val="002B60AD"/>
    <w:rsid w:val="002B687C"/>
    <w:rsid w:val="002B7078"/>
    <w:rsid w:val="002B7363"/>
    <w:rsid w:val="002C01EA"/>
    <w:rsid w:val="002C1A68"/>
    <w:rsid w:val="002C3964"/>
    <w:rsid w:val="002C4251"/>
    <w:rsid w:val="002C5837"/>
    <w:rsid w:val="002C5F8D"/>
    <w:rsid w:val="002D0366"/>
    <w:rsid w:val="002D18E5"/>
    <w:rsid w:val="002D25B4"/>
    <w:rsid w:val="002D25E6"/>
    <w:rsid w:val="002D37BB"/>
    <w:rsid w:val="002D3CA9"/>
    <w:rsid w:val="002D4C39"/>
    <w:rsid w:val="002D4F77"/>
    <w:rsid w:val="002D5434"/>
    <w:rsid w:val="002D585D"/>
    <w:rsid w:val="002D6CD5"/>
    <w:rsid w:val="002E1677"/>
    <w:rsid w:val="002E1C7B"/>
    <w:rsid w:val="002E1C82"/>
    <w:rsid w:val="002E1D1A"/>
    <w:rsid w:val="002E23F2"/>
    <w:rsid w:val="002E3C02"/>
    <w:rsid w:val="002E3E64"/>
    <w:rsid w:val="002E59FC"/>
    <w:rsid w:val="002E6075"/>
    <w:rsid w:val="002E73A3"/>
    <w:rsid w:val="002F06BF"/>
    <w:rsid w:val="002F0D9A"/>
    <w:rsid w:val="002F14FC"/>
    <w:rsid w:val="002F1F2C"/>
    <w:rsid w:val="002F35EA"/>
    <w:rsid w:val="002F450F"/>
    <w:rsid w:val="002F493B"/>
    <w:rsid w:val="002F50EE"/>
    <w:rsid w:val="002F7568"/>
    <w:rsid w:val="002F7B07"/>
    <w:rsid w:val="002F7D2B"/>
    <w:rsid w:val="003011BF"/>
    <w:rsid w:val="003014DB"/>
    <w:rsid w:val="00302590"/>
    <w:rsid w:val="00302EE7"/>
    <w:rsid w:val="00303ABC"/>
    <w:rsid w:val="00303F83"/>
    <w:rsid w:val="003044C6"/>
    <w:rsid w:val="00304564"/>
    <w:rsid w:val="00304606"/>
    <w:rsid w:val="003079D9"/>
    <w:rsid w:val="00313024"/>
    <w:rsid w:val="0031378F"/>
    <w:rsid w:val="00315C44"/>
    <w:rsid w:val="00315D5D"/>
    <w:rsid w:val="00317A81"/>
    <w:rsid w:val="003238C8"/>
    <w:rsid w:val="00323CBF"/>
    <w:rsid w:val="00324E24"/>
    <w:rsid w:val="00324F42"/>
    <w:rsid w:val="003256C3"/>
    <w:rsid w:val="00326FCA"/>
    <w:rsid w:val="00327829"/>
    <w:rsid w:val="003303D1"/>
    <w:rsid w:val="003306C8"/>
    <w:rsid w:val="003313E8"/>
    <w:rsid w:val="00331AFA"/>
    <w:rsid w:val="0033351B"/>
    <w:rsid w:val="003345A8"/>
    <w:rsid w:val="00334F46"/>
    <w:rsid w:val="00336367"/>
    <w:rsid w:val="00340966"/>
    <w:rsid w:val="00343B72"/>
    <w:rsid w:val="003442D3"/>
    <w:rsid w:val="003455ED"/>
    <w:rsid w:val="003476BE"/>
    <w:rsid w:val="00351D82"/>
    <w:rsid w:val="003522FA"/>
    <w:rsid w:val="003523B9"/>
    <w:rsid w:val="00352764"/>
    <w:rsid w:val="00352C88"/>
    <w:rsid w:val="00353ADC"/>
    <w:rsid w:val="0035481F"/>
    <w:rsid w:val="00354921"/>
    <w:rsid w:val="00355662"/>
    <w:rsid w:val="00355EED"/>
    <w:rsid w:val="00356663"/>
    <w:rsid w:val="00356EC3"/>
    <w:rsid w:val="003608DB"/>
    <w:rsid w:val="00361A4A"/>
    <w:rsid w:val="00362508"/>
    <w:rsid w:val="003628D7"/>
    <w:rsid w:val="003638C8"/>
    <w:rsid w:val="0036410A"/>
    <w:rsid w:val="00364C25"/>
    <w:rsid w:val="00365A83"/>
    <w:rsid w:val="00365DEF"/>
    <w:rsid w:val="00365E02"/>
    <w:rsid w:val="00367283"/>
    <w:rsid w:val="00367A5C"/>
    <w:rsid w:val="00370312"/>
    <w:rsid w:val="0037118D"/>
    <w:rsid w:val="00372697"/>
    <w:rsid w:val="00373AA2"/>
    <w:rsid w:val="003741D2"/>
    <w:rsid w:val="00375D37"/>
    <w:rsid w:val="0037723D"/>
    <w:rsid w:val="003800F8"/>
    <w:rsid w:val="003811CB"/>
    <w:rsid w:val="003813EB"/>
    <w:rsid w:val="00381CEF"/>
    <w:rsid w:val="00382DDF"/>
    <w:rsid w:val="00384E09"/>
    <w:rsid w:val="0038789A"/>
    <w:rsid w:val="0039004D"/>
    <w:rsid w:val="00390CE3"/>
    <w:rsid w:val="0039136C"/>
    <w:rsid w:val="00391DEA"/>
    <w:rsid w:val="00392397"/>
    <w:rsid w:val="00392AA1"/>
    <w:rsid w:val="0039425C"/>
    <w:rsid w:val="00394F9A"/>
    <w:rsid w:val="00395664"/>
    <w:rsid w:val="003961D4"/>
    <w:rsid w:val="00396A88"/>
    <w:rsid w:val="003970CC"/>
    <w:rsid w:val="0039710F"/>
    <w:rsid w:val="003A019C"/>
    <w:rsid w:val="003A163A"/>
    <w:rsid w:val="003A1A7E"/>
    <w:rsid w:val="003A208C"/>
    <w:rsid w:val="003A26BA"/>
    <w:rsid w:val="003A3216"/>
    <w:rsid w:val="003A32DA"/>
    <w:rsid w:val="003A3C78"/>
    <w:rsid w:val="003A3ED7"/>
    <w:rsid w:val="003A673A"/>
    <w:rsid w:val="003A72C6"/>
    <w:rsid w:val="003B3193"/>
    <w:rsid w:val="003B362A"/>
    <w:rsid w:val="003B468C"/>
    <w:rsid w:val="003B4AD0"/>
    <w:rsid w:val="003B4D44"/>
    <w:rsid w:val="003B549C"/>
    <w:rsid w:val="003B76D4"/>
    <w:rsid w:val="003C0602"/>
    <w:rsid w:val="003C1B1D"/>
    <w:rsid w:val="003C246B"/>
    <w:rsid w:val="003C41D6"/>
    <w:rsid w:val="003C5A77"/>
    <w:rsid w:val="003D0B11"/>
    <w:rsid w:val="003D26B9"/>
    <w:rsid w:val="003D2A8A"/>
    <w:rsid w:val="003D4F0D"/>
    <w:rsid w:val="003D5119"/>
    <w:rsid w:val="003D5591"/>
    <w:rsid w:val="003D5725"/>
    <w:rsid w:val="003D7BEC"/>
    <w:rsid w:val="003D7DA5"/>
    <w:rsid w:val="003E0E85"/>
    <w:rsid w:val="003E1B33"/>
    <w:rsid w:val="003E4EF7"/>
    <w:rsid w:val="003E5F64"/>
    <w:rsid w:val="003E6953"/>
    <w:rsid w:val="003E6DAA"/>
    <w:rsid w:val="003E7C1B"/>
    <w:rsid w:val="003F1CDA"/>
    <w:rsid w:val="003F251D"/>
    <w:rsid w:val="003F30D6"/>
    <w:rsid w:val="003F4F80"/>
    <w:rsid w:val="003F5390"/>
    <w:rsid w:val="003F6745"/>
    <w:rsid w:val="003F7F80"/>
    <w:rsid w:val="0040107A"/>
    <w:rsid w:val="00401445"/>
    <w:rsid w:val="004015C5"/>
    <w:rsid w:val="00403EB6"/>
    <w:rsid w:val="00404217"/>
    <w:rsid w:val="004046BD"/>
    <w:rsid w:val="004056BB"/>
    <w:rsid w:val="00405762"/>
    <w:rsid w:val="004104D4"/>
    <w:rsid w:val="00413939"/>
    <w:rsid w:val="00413D54"/>
    <w:rsid w:val="00415FE3"/>
    <w:rsid w:val="00416907"/>
    <w:rsid w:val="00417F84"/>
    <w:rsid w:val="004200CE"/>
    <w:rsid w:val="004206AD"/>
    <w:rsid w:val="00420FB3"/>
    <w:rsid w:val="0042111B"/>
    <w:rsid w:val="0042156A"/>
    <w:rsid w:val="00422565"/>
    <w:rsid w:val="004229B9"/>
    <w:rsid w:val="004230D2"/>
    <w:rsid w:val="00423139"/>
    <w:rsid w:val="00423D9E"/>
    <w:rsid w:val="00423E5E"/>
    <w:rsid w:val="00424205"/>
    <w:rsid w:val="00425AEA"/>
    <w:rsid w:val="00425F50"/>
    <w:rsid w:val="004263AD"/>
    <w:rsid w:val="0042715D"/>
    <w:rsid w:val="004276A1"/>
    <w:rsid w:val="00431A24"/>
    <w:rsid w:val="00431E72"/>
    <w:rsid w:val="00432155"/>
    <w:rsid w:val="004356AC"/>
    <w:rsid w:val="00437CE1"/>
    <w:rsid w:val="00437EE6"/>
    <w:rsid w:val="004406B8"/>
    <w:rsid w:val="00440DBE"/>
    <w:rsid w:val="004410C1"/>
    <w:rsid w:val="00442E55"/>
    <w:rsid w:val="00443F02"/>
    <w:rsid w:val="00443F64"/>
    <w:rsid w:val="004451C4"/>
    <w:rsid w:val="00447945"/>
    <w:rsid w:val="004479A5"/>
    <w:rsid w:val="004502C2"/>
    <w:rsid w:val="0045226A"/>
    <w:rsid w:val="00453224"/>
    <w:rsid w:val="00453286"/>
    <w:rsid w:val="00453E1E"/>
    <w:rsid w:val="004543C0"/>
    <w:rsid w:val="00454C30"/>
    <w:rsid w:val="00455D5A"/>
    <w:rsid w:val="00456308"/>
    <w:rsid w:val="00456F78"/>
    <w:rsid w:val="00457F80"/>
    <w:rsid w:val="0046162E"/>
    <w:rsid w:val="0046421F"/>
    <w:rsid w:val="00464CD4"/>
    <w:rsid w:val="00465DED"/>
    <w:rsid w:val="00466DA2"/>
    <w:rsid w:val="0046786E"/>
    <w:rsid w:val="00467A73"/>
    <w:rsid w:val="004716DC"/>
    <w:rsid w:val="00471DA1"/>
    <w:rsid w:val="00473FAB"/>
    <w:rsid w:val="004741CF"/>
    <w:rsid w:val="004744F6"/>
    <w:rsid w:val="004749C6"/>
    <w:rsid w:val="00474A8E"/>
    <w:rsid w:val="00474C10"/>
    <w:rsid w:val="004769AD"/>
    <w:rsid w:val="00477185"/>
    <w:rsid w:val="004771F6"/>
    <w:rsid w:val="00477D53"/>
    <w:rsid w:val="004806DC"/>
    <w:rsid w:val="00480838"/>
    <w:rsid w:val="00480ACE"/>
    <w:rsid w:val="00480FB6"/>
    <w:rsid w:val="004842BA"/>
    <w:rsid w:val="00484D81"/>
    <w:rsid w:val="00485B3B"/>
    <w:rsid w:val="00486A39"/>
    <w:rsid w:val="00490580"/>
    <w:rsid w:val="00492008"/>
    <w:rsid w:val="0049379A"/>
    <w:rsid w:val="0049402B"/>
    <w:rsid w:val="0049558D"/>
    <w:rsid w:val="00495B40"/>
    <w:rsid w:val="00495E2A"/>
    <w:rsid w:val="004A0FBB"/>
    <w:rsid w:val="004A1734"/>
    <w:rsid w:val="004A2260"/>
    <w:rsid w:val="004A2ADF"/>
    <w:rsid w:val="004A4BAD"/>
    <w:rsid w:val="004A4EEB"/>
    <w:rsid w:val="004A5A42"/>
    <w:rsid w:val="004A5E0E"/>
    <w:rsid w:val="004A6C68"/>
    <w:rsid w:val="004A7D1E"/>
    <w:rsid w:val="004A7F30"/>
    <w:rsid w:val="004B04B2"/>
    <w:rsid w:val="004B30A9"/>
    <w:rsid w:val="004B5BA1"/>
    <w:rsid w:val="004B5C9F"/>
    <w:rsid w:val="004B6C34"/>
    <w:rsid w:val="004B6CCA"/>
    <w:rsid w:val="004C07E1"/>
    <w:rsid w:val="004C08F7"/>
    <w:rsid w:val="004C091E"/>
    <w:rsid w:val="004C092B"/>
    <w:rsid w:val="004C1B2B"/>
    <w:rsid w:val="004C2084"/>
    <w:rsid w:val="004C2FD8"/>
    <w:rsid w:val="004C3300"/>
    <w:rsid w:val="004D013A"/>
    <w:rsid w:val="004D0725"/>
    <w:rsid w:val="004D0778"/>
    <w:rsid w:val="004D1735"/>
    <w:rsid w:val="004D4D92"/>
    <w:rsid w:val="004D5056"/>
    <w:rsid w:val="004D552D"/>
    <w:rsid w:val="004E0F3D"/>
    <w:rsid w:val="004E164D"/>
    <w:rsid w:val="004E1792"/>
    <w:rsid w:val="004E3026"/>
    <w:rsid w:val="004E3FA0"/>
    <w:rsid w:val="004E40C4"/>
    <w:rsid w:val="004E7ADD"/>
    <w:rsid w:val="004F1568"/>
    <w:rsid w:val="004F16FD"/>
    <w:rsid w:val="004F374F"/>
    <w:rsid w:val="004F4AFA"/>
    <w:rsid w:val="004F4D66"/>
    <w:rsid w:val="004F5D5D"/>
    <w:rsid w:val="004F6904"/>
    <w:rsid w:val="004F709C"/>
    <w:rsid w:val="005004D2"/>
    <w:rsid w:val="0050179D"/>
    <w:rsid w:val="00506296"/>
    <w:rsid w:val="00506F29"/>
    <w:rsid w:val="00507810"/>
    <w:rsid w:val="0050796D"/>
    <w:rsid w:val="00507987"/>
    <w:rsid w:val="00507E93"/>
    <w:rsid w:val="00510690"/>
    <w:rsid w:val="005118C3"/>
    <w:rsid w:val="00512066"/>
    <w:rsid w:val="0051262D"/>
    <w:rsid w:val="00513BD3"/>
    <w:rsid w:val="0051545C"/>
    <w:rsid w:val="00515503"/>
    <w:rsid w:val="00515D07"/>
    <w:rsid w:val="005162E8"/>
    <w:rsid w:val="005163E4"/>
    <w:rsid w:val="00517D64"/>
    <w:rsid w:val="00517DFA"/>
    <w:rsid w:val="00520D17"/>
    <w:rsid w:val="00521242"/>
    <w:rsid w:val="00521890"/>
    <w:rsid w:val="00522708"/>
    <w:rsid w:val="00522978"/>
    <w:rsid w:val="00523066"/>
    <w:rsid w:val="00523322"/>
    <w:rsid w:val="00523504"/>
    <w:rsid w:val="0052468B"/>
    <w:rsid w:val="00527D2C"/>
    <w:rsid w:val="0053095F"/>
    <w:rsid w:val="00531C85"/>
    <w:rsid w:val="00532CFF"/>
    <w:rsid w:val="00533DB4"/>
    <w:rsid w:val="00534D6E"/>
    <w:rsid w:val="00535224"/>
    <w:rsid w:val="00535776"/>
    <w:rsid w:val="00537409"/>
    <w:rsid w:val="0053784B"/>
    <w:rsid w:val="00537A8B"/>
    <w:rsid w:val="0054065E"/>
    <w:rsid w:val="00540B65"/>
    <w:rsid w:val="00540EC4"/>
    <w:rsid w:val="005416AA"/>
    <w:rsid w:val="00543BBA"/>
    <w:rsid w:val="00543CE0"/>
    <w:rsid w:val="00543FF3"/>
    <w:rsid w:val="00544AB8"/>
    <w:rsid w:val="00544E1E"/>
    <w:rsid w:val="00545074"/>
    <w:rsid w:val="0054511B"/>
    <w:rsid w:val="005477B2"/>
    <w:rsid w:val="00550C58"/>
    <w:rsid w:val="005519BC"/>
    <w:rsid w:val="00551EF8"/>
    <w:rsid w:val="0055505D"/>
    <w:rsid w:val="005552F5"/>
    <w:rsid w:val="0056089C"/>
    <w:rsid w:val="00564069"/>
    <w:rsid w:val="005661D9"/>
    <w:rsid w:val="00566E47"/>
    <w:rsid w:val="00567254"/>
    <w:rsid w:val="00567409"/>
    <w:rsid w:val="00567513"/>
    <w:rsid w:val="005700D2"/>
    <w:rsid w:val="005705D2"/>
    <w:rsid w:val="0057086F"/>
    <w:rsid w:val="00570AE8"/>
    <w:rsid w:val="00571086"/>
    <w:rsid w:val="00571C61"/>
    <w:rsid w:val="00572424"/>
    <w:rsid w:val="005725A5"/>
    <w:rsid w:val="00574D13"/>
    <w:rsid w:val="005801FD"/>
    <w:rsid w:val="00581170"/>
    <w:rsid w:val="00581575"/>
    <w:rsid w:val="0058204A"/>
    <w:rsid w:val="005828F4"/>
    <w:rsid w:val="005837DC"/>
    <w:rsid w:val="00584437"/>
    <w:rsid w:val="00585C6A"/>
    <w:rsid w:val="005861D5"/>
    <w:rsid w:val="00586A68"/>
    <w:rsid w:val="00586DC2"/>
    <w:rsid w:val="00587113"/>
    <w:rsid w:val="005905C4"/>
    <w:rsid w:val="00591483"/>
    <w:rsid w:val="005928DE"/>
    <w:rsid w:val="00592B7E"/>
    <w:rsid w:val="00592CB0"/>
    <w:rsid w:val="00592F05"/>
    <w:rsid w:val="00593748"/>
    <w:rsid w:val="0059510A"/>
    <w:rsid w:val="005A0A60"/>
    <w:rsid w:val="005A0E68"/>
    <w:rsid w:val="005A15FE"/>
    <w:rsid w:val="005A2641"/>
    <w:rsid w:val="005A2AFF"/>
    <w:rsid w:val="005A2FDE"/>
    <w:rsid w:val="005A3863"/>
    <w:rsid w:val="005A3F13"/>
    <w:rsid w:val="005A4230"/>
    <w:rsid w:val="005A4381"/>
    <w:rsid w:val="005A4E93"/>
    <w:rsid w:val="005A6445"/>
    <w:rsid w:val="005A688E"/>
    <w:rsid w:val="005B0007"/>
    <w:rsid w:val="005B0A1C"/>
    <w:rsid w:val="005B693C"/>
    <w:rsid w:val="005B7967"/>
    <w:rsid w:val="005C11C5"/>
    <w:rsid w:val="005C16E9"/>
    <w:rsid w:val="005C1E5F"/>
    <w:rsid w:val="005C2181"/>
    <w:rsid w:val="005C3615"/>
    <w:rsid w:val="005C3670"/>
    <w:rsid w:val="005C3B87"/>
    <w:rsid w:val="005C3D74"/>
    <w:rsid w:val="005C3E41"/>
    <w:rsid w:val="005C3F60"/>
    <w:rsid w:val="005C48D3"/>
    <w:rsid w:val="005C4C48"/>
    <w:rsid w:val="005C5706"/>
    <w:rsid w:val="005C653C"/>
    <w:rsid w:val="005C7DC4"/>
    <w:rsid w:val="005D00CC"/>
    <w:rsid w:val="005D19C0"/>
    <w:rsid w:val="005D1BC8"/>
    <w:rsid w:val="005D28E9"/>
    <w:rsid w:val="005D3A44"/>
    <w:rsid w:val="005D3F74"/>
    <w:rsid w:val="005D455C"/>
    <w:rsid w:val="005D5599"/>
    <w:rsid w:val="005D71EC"/>
    <w:rsid w:val="005E0AB8"/>
    <w:rsid w:val="005E1266"/>
    <w:rsid w:val="005E1874"/>
    <w:rsid w:val="005E330C"/>
    <w:rsid w:val="005E3316"/>
    <w:rsid w:val="005E3968"/>
    <w:rsid w:val="005E40B7"/>
    <w:rsid w:val="005E423F"/>
    <w:rsid w:val="005E477D"/>
    <w:rsid w:val="005E4C24"/>
    <w:rsid w:val="005E4C4E"/>
    <w:rsid w:val="005E53EB"/>
    <w:rsid w:val="005E6D0C"/>
    <w:rsid w:val="005F0934"/>
    <w:rsid w:val="005F2657"/>
    <w:rsid w:val="005F35C9"/>
    <w:rsid w:val="005F4004"/>
    <w:rsid w:val="005F442A"/>
    <w:rsid w:val="005F468E"/>
    <w:rsid w:val="005F4693"/>
    <w:rsid w:val="005F50A9"/>
    <w:rsid w:val="005F545B"/>
    <w:rsid w:val="006001B0"/>
    <w:rsid w:val="00600D06"/>
    <w:rsid w:val="00602AA7"/>
    <w:rsid w:val="0060593F"/>
    <w:rsid w:val="00605D41"/>
    <w:rsid w:val="00606214"/>
    <w:rsid w:val="00606400"/>
    <w:rsid w:val="00607B88"/>
    <w:rsid w:val="00607C2B"/>
    <w:rsid w:val="00607E4A"/>
    <w:rsid w:val="00611C9B"/>
    <w:rsid w:val="00613C70"/>
    <w:rsid w:val="00615967"/>
    <w:rsid w:val="00616056"/>
    <w:rsid w:val="006169AA"/>
    <w:rsid w:val="00620B8A"/>
    <w:rsid w:val="00621E7D"/>
    <w:rsid w:val="006226D9"/>
    <w:rsid w:val="00622782"/>
    <w:rsid w:val="00622FF3"/>
    <w:rsid w:val="00623C52"/>
    <w:rsid w:val="00623E88"/>
    <w:rsid w:val="006240BA"/>
    <w:rsid w:val="00624322"/>
    <w:rsid w:val="00624791"/>
    <w:rsid w:val="00624949"/>
    <w:rsid w:val="00627193"/>
    <w:rsid w:val="00627E64"/>
    <w:rsid w:val="0063153D"/>
    <w:rsid w:val="006318EB"/>
    <w:rsid w:val="006322D5"/>
    <w:rsid w:val="00633467"/>
    <w:rsid w:val="00634470"/>
    <w:rsid w:val="006367ED"/>
    <w:rsid w:val="006374A8"/>
    <w:rsid w:val="0064023C"/>
    <w:rsid w:val="006404BF"/>
    <w:rsid w:val="0064085D"/>
    <w:rsid w:val="00641BF9"/>
    <w:rsid w:val="006443A3"/>
    <w:rsid w:val="006445B3"/>
    <w:rsid w:val="00644C83"/>
    <w:rsid w:val="00645240"/>
    <w:rsid w:val="0064639C"/>
    <w:rsid w:val="0064670C"/>
    <w:rsid w:val="0064704A"/>
    <w:rsid w:val="00647753"/>
    <w:rsid w:val="0065249C"/>
    <w:rsid w:val="006544D0"/>
    <w:rsid w:val="00654819"/>
    <w:rsid w:val="006549F9"/>
    <w:rsid w:val="00656413"/>
    <w:rsid w:val="00656DCA"/>
    <w:rsid w:val="0066192E"/>
    <w:rsid w:val="00662606"/>
    <w:rsid w:val="00662EC5"/>
    <w:rsid w:val="006636D5"/>
    <w:rsid w:val="0066552A"/>
    <w:rsid w:val="00665941"/>
    <w:rsid w:val="006660F4"/>
    <w:rsid w:val="00667608"/>
    <w:rsid w:val="0066792A"/>
    <w:rsid w:val="00667C97"/>
    <w:rsid w:val="0067041F"/>
    <w:rsid w:val="0067131D"/>
    <w:rsid w:val="00671834"/>
    <w:rsid w:val="00673664"/>
    <w:rsid w:val="00676083"/>
    <w:rsid w:val="00676542"/>
    <w:rsid w:val="00677574"/>
    <w:rsid w:val="00677F4C"/>
    <w:rsid w:val="00680212"/>
    <w:rsid w:val="00681537"/>
    <w:rsid w:val="00681FC1"/>
    <w:rsid w:val="00683FA9"/>
    <w:rsid w:val="00684B1C"/>
    <w:rsid w:val="006858E1"/>
    <w:rsid w:val="00686054"/>
    <w:rsid w:val="0068722C"/>
    <w:rsid w:val="006878BB"/>
    <w:rsid w:val="00690881"/>
    <w:rsid w:val="00690DB6"/>
    <w:rsid w:val="0069297C"/>
    <w:rsid w:val="006933FD"/>
    <w:rsid w:val="0069496F"/>
    <w:rsid w:val="0069505F"/>
    <w:rsid w:val="0069732B"/>
    <w:rsid w:val="006A1F93"/>
    <w:rsid w:val="006A28F3"/>
    <w:rsid w:val="006A3E19"/>
    <w:rsid w:val="006A4036"/>
    <w:rsid w:val="006A6F8C"/>
    <w:rsid w:val="006A74A5"/>
    <w:rsid w:val="006B3B81"/>
    <w:rsid w:val="006B4E5D"/>
    <w:rsid w:val="006B5474"/>
    <w:rsid w:val="006B5D9A"/>
    <w:rsid w:val="006C0670"/>
    <w:rsid w:val="006C0A48"/>
    <w:rsid w:val="006C1DFC"/>
    <w:rsid w:val="006C2E0C"/>
    <w:rsid w:val="006C3BC8"/>
    <w:rsid w:val="006C4A1A"/>
    <w:rsid w:val="006C5153"/>
    <w:rsid w:val="006C5434"/>
    <w:rsid w:val="006C6216"/>
    <w:rsid w:val="006C6318"/>
    <w:rsid w:val="006C66DF"/>
    <w:rsid w:val="006D0881"/>
    <w:rsid w:val="006D0B69"/>
    <w:rsid w:val="006D3094"/>
    <w:rsid w:val="006D4023"/>
    <w:rsid w:val="006D40B4"/>
    <w:rsid w:val="006D5E7F"/>
    <w:rsid w:val="006D61C9"/>
    <w:rsid w:val="006D718F"/>
    <w:rsid w:val="006D749C"/>
    <w:rsid w:val="006D7E1C"/>
    <w:rsid w:val="006D7FC8"/>
    <w:rsid w:val="006E05E1"/>
    <w:rsid w:val="006E1E46"/>
    <w:rsid w:val="006E34E6"/>
    <w:rsid w:val="006E35FF"/>
    <w:rsid w:val="006E38FE"/>
    <w:rsid w:val="006E3F74"/>
    <w:rsid w:val="006E423A"/>
    <w:rsid w:val="006E4EB8"/>
    <w:rsid w:val="006E5681"/>
    <w:rsid w:val="006E5C85"/>
    <w:rsid w:val="006E6F59"/>
    <w:rsid w:val="006E75E2"/>
    <w:rsid w:val="006E7A21"/>
    <w:rsid w:val="006F096C"/>
    <w:rsid w:val="006F136D"/>
    <w:rsid w:val="006F15D2"/>
    <w:rsid w:val="006F1649"/>
    <w:rsid w:val="006F17D5"/>
    <w:rsid w:val="006F1920"/>
    <w:rsid w:val="006F2089"/>
    <w:rsid w:val="006F2520"/>
    <w:rsid w:val="006F31F8"/>
    <w:rsid w:val="006F3238"/>
    <w:rsid w:val="006F479C"/>
    <w:rsid w:val="006F5EC6"/>
    <w:rsid w:val="006F6048"/>
    <w:rsid w:val="006F694F"/>
    <w:rsid w:val="006F77BE"/>
    <w:rsid w:val="006F7EBD"/>
    <w:rsid w:val="00702194"/>
    <w:rsid w:val="007024A1"/>
    <w:rsid w:val="007025C8"/>
    <w:rsid w:val="00702EC3"/>
    <w:rsid w:val="00703980"/>
    <w:rsid w:val="007044AE"/>
    <w:rsid w:val="00705054"/>
    <w:rsid w:val="007054B9"/>
    <w:rsid w:val="00705729"/>
    <w:rsid w:val="00711502"/>
    <w:rsid w:val="00711682"/>
    <w:rsid w:val="0071299C"/>
    <w:rsid w:val="00713589"/>
    <w:rsid w:val="00713602"/>
    <w:rsid w:val="00714AA3"/>
    <w:rsid w:val="00714D61"/>
    <w:rsid w:val="007157D9"/>
    <w:rsid w:val="00716C1B"/>
    <w:rsid w:val="00716FE2"/>
    <w:rsid w:val="00717DE2"/>
    <w:rsid w:val="0072055A"/>
    <w:rsid w:val="007206DF"/>
    <w:rsid w:val="00720C61"/>
    <w:rsid w:val="007213E8"/>
    <w:rsid w:val="0072184A"/>
    <w:rsid w:val="00724944"/>
    <w:rsid w:val="00725F49"/>
    <w:rsid w:val="00726E94"/>
    <w:rsid w:val="00730895"/>
    <w:rsid w:val="0073195A"/>
    <w:rsid w:val="00731CBA"/>
    <w:rsid w:val="00731D22"/>
    <w:rsid w:val="0073213B"/>
    <w:rsid w:val="007324C3"/>
    <w:rsid w:val="007337CE"/>
    <w:rsid w:val="00733BC6"/>
    <w:rsid w:val="00733F1E"/>
    <w:rsid w:val="00734EFD"/>
    <w:rsid w:val="00735D00"/>
    <w:rsid w:val="00736AAF"/>
    <w:rsid w:val="00740071"/>
    <w:rsid w:val="007413D0"/>
    <w:rsid w:val="0074193D"/>
    <w:rsid w:val="0074227F"/>
    <w:rsid w:val="00742526"/>
    <w:rsid w:val="007426B2"/>
    <w:rsid w:val="007426D6"/>
    <w:rsid w:val="0074296A"/>
    <w:rsid w:val="007432D5"/>
    <w:rsid w:val="00745666"/>
    <w:rsid w:val="0074653F"/>
    <w:rsid w:val="00751054"/>
    <w:rsid w:val="00752405"/>
    <w:rsid w:val="007527FC"/>
    <w:rsid w:val="0075364A"/>
    <w:rsid w:val="0075499E"/>
    <w:rsid w:val="00754B32"/>
    <w:rsid w:val="007558BA"/>
    <w:rsid w:val="007571E3"/>
    <w:rsid w:val="00760A22"/>
    <w:rsid w:val="00762149"/>
    <w:rsid w:val="00764EAC"/>
    <w:rsid w:val="00764F81"/>
    <w:rsid w:val="007678C0"/>
    <w:rsid w:val="00770F96"/>
    <w:rsid w:val="00773C28"/>
    <w:rsid w:val="00774C34"/>
    <w:rsid w:val="00776777"/>
    <w:rsid w:val="007768D5"/>
    <w:rsid w:val="00780B47"/>
    <w:rsid w:val="007818E6"/>
    <w:rsid w:val="00781C80"/>
    <w:rsid w:val="00783871"/>
    <w:rsid w:val="007838BB"/>
    <w:rsid w:val="00784E83"/>
    <w:rsid w:val="00785477"/>
    <w:rsid w:val="007866E8"/>
    <w:rsid w:val="00787EF6"/>
    <w:rsid w:val="00791A61"/>
    <w:rsid w:val="00791EFD"/>
    <w:rsid w:val="00794570"/>
    <w:rsid w:val="00796D23"/>
    <w:rsid w:val="0079720B"/>
    <w:rsid w:val="00797DF1"/>
    <w:rsid w:val="007A15CD"/>
    <w:rsid w:val="007A21B0"/>
    <w:rsid w:val="007A3390"/>
    <w:rsid w:val="007A3A6A"/>
    <w:rsid w:val="007A43A7"/>
    <w:rsid w:val="007A44A2"/>
    <w:rsid w:val="007A58B3"/>
    <w:rsid w:val="007A6645"/>
    <w:rsid w:val="007A66A5"/>
    <w:rsid w:val="007A71D4"/>
    <w:rsid w:val="007A7DC9"/>
    <w:rsid w:val="007B04F7"/>
    <w:rsid w:val="007B0C01"/>
    <w:rsid w:val="007B1846"/>
    <w:rsid w:val="007B189B"/>
    <w:rsid w:val="007B205D"/>
    <w:rsid w:val="007B4040"/>
    <w:rsid w:val="007B581D"/>
    <w:rsid w:val="007B5CEB"/>
    <w:rsid w:val="007B791C"/>
    <w:rsid w:val="007C06BA"/>
    <w:rsid w:val="007C09EA"/>
    <w:rsid w:val="007C17A6"/>
    <w:rsid w:val="007C190D"/>
    <w:rsid w:val="007C1989"/>
    <w:rsid w:val="007C2D39"/>
    <w:rsid w:val="007C34AA"/>
    <w:rsid w:val="007C409D"/>
    <w:rsid w:val="007C5444"/>
    <w:rsid w:val="007C6435"/>
    <w:rsid w:val="007D0A77"/>
    <w:rsid w:val="007D2EE6"/>
    <w:rsid w:val="007D2F1C"/>
    <w:rsid w:val="007D31A3"/>
    <w:rsid w:val="007D390C"/>
    <w:rsid w:val="007D7624"/>
    <w:rsid w:val="007E07FA"/>
    <w:rsid w:val="007E1115"/>
    <w:rsid w:val="007E1B5A"/>
    <w:rsid w:val="007E254B"/>
    <w:rsid w:val="007E265E"/>
    <w:rsid w:val="007E2B0D"/>
    <w:rsid w:val="007E2C4C"/>
    <w:rsid w:val="007E3093"/>
    <w:rsid w:val="007E31F4"/>
    <w:rsid w:val="007E3840"/>
    <w:rsid w:val="007E38F8"/>
    <w:rsid w:val="007E3998"/>
    <w:rsid w:val="007E402C"/>
    <w:rsid w:val="007E6134"/>
    <w:rsid w:val="007E65A9"/>
    <w:rsid w:val="007E691F"/>
    <w:rsid w:val="007E77D3"/>
    <w:rsid w:val="007E78F0"/>
    <w:rsid w:val="007E7900"/>
    <w:rsid w:val="007F0723"/>
    <w:rsid w:val="007F08A2"/>
    <w:rsid w:val="007F198C"/>
    <w:rsid w:val="007F1A33"/>
    <w:rsid w:val="007F1BC1"/>
    <w:rsid w:val="007F2359"/>
    <w:rsid w:val="007F268B"/>
    <w:rsid w:val="007F6560"/>
    <w:rsid w:val="007F6856"/>
    <w:rsid w:val="007F7F5F"/>
    <w:rsid w:val="0080098E"/>
    <w:rsid w:val="00804DFC"/>
    <w:rsid w:val="00805959"/>
    <w:rsid w:val="008072B6"/>
    <w:rsid w:val="008077F6"/>
    <w:rsid w:val="00807D9C"/>
    <w:rsid w:val="00810260"/>
    <w:rsid w:val="008115D9"/>
    <w:rsid w:val="00811C91"/>
    <w:rsid w:val="00812F92"/>
    <w:rsid w:val="00813D8B"/>
    <w:rsid w:val="008141AA"/>
    <w:rsid w:val="00815158"/>
    <w:rsid w:val="008171E1"/>
    <w:rsid w:val="00822BAD"/>
    <w:rsid w:val="00823017"/>
    <w:rsid w:val="008238C2"/>
    <w:rsid w:val="008249DD"/>
    <w:rsid w:val="00830147"/>
    <w:rsid w:val="00830437"/>
    <w:rsid w:val="008304F6"/>
    <w:rsid w:val="0083121B"/>
    <w:rsid w:val="00832149"/>
    <w:rsid w:val="0083272C"/>
    <w:rsid w:val="0083382B"/>
    <w:rsid w:val="00833BB5"/>
    <w:rsid w:val="008345BB"/>
    <w:rsid w:val="008350C5"/>
    <w:rsid w:val="00835505"/>
    <w:rsid w:val="00835A83"/>
    <w:rsid w:val="008372EC"/>
    <w:rsid w:val="00841705"/>
    <w:rsid w:val="00841ABA"/>
    <w:rsid w:val="0084236F"/>
    <w:rsid w:val="00842411"/>
    <w:rsid w:val="00842BFD"/>
    <w:rsid w:val="008433D4"/>
    <w:rsid w:val="00843949"/>
    <w:rsid w:val="008449FD"/>
    <w:rsid w:val="00845B45"/>
    <w:rsid w:val="00851992"/>
    <w:rsid w:val="00851B08"/>
    <w:rsid w:val="00853713"/>
    <w:rsid w:val="00853BB6"/>
    <w:rsid w:val="00853CF0"/>
    <w:rsid w:val="00853D58"/>
    <w:rsid w:val="00854842"/>
    <w:rsid w:val="008553C5"/>
    <w:rsid w:val="0085566C"/>
    <w:rsid w:val="00856D6F"/>
    <w:rsid w:val="008605A3"/>
    <w:rsid w:val="00862516"/>
    <w:rsid w:val="00862975"/>
    <w:rsid w:val="008657EF"/>
    <w:rsid w:val="008671EF"/>
    <w:rsid w:val="008673C6"/>
    <w:rsid w:val="0087007F"/>
    <w:rsid w:val="00872200"/>
    <w:rsid w:val="00872369"/>
    <w:rsid w:val="00873B26"/>
    <w:rsid w:val="0087754A"/>
    <w:rsid w:val="00877A5A"/>
    <w:rsid w:val="00881881"/>
    <w:rsid w:val="00881A12"/>
    <w:rsid w:val="008839AA"/>
    <w:rsid w:val="00883F2B"/>
    <w:rsid w:val="00884087"/>
    <w:rsid w:val="00884B2E"/>
    <w:rsid w:val="00887323"/>
    <w:rsid w:val="008875C0"/>
    <w:rsid w:val="008903B6"/>
    <w:rsid w:val="00891F50"/>
    <w:rsid w:val="008935E1"/>
    <w:rsid w:val="00893AC3"/>
    <w:rsid w:val="00893CF4"/>
    <w:rsid w:val="00895D9E"/>
    <w:rsid w:val="00895FBC"/>
    <w:rsid w:val="0089608B"/>
    <w:rsid w:val="00896144"/>
    <w:rsid w:val="00896202"/>
    <w:rsid w:val="00896401"/>
    <w:rsid w:val="00897738"/>
    <w:rsid w:val="008A03B1"/>
    <w:rsid w:val="008A0F98"/>
    <w:rsid w:val="008A1D33"/>
    <w:rsid w:val="008A1ED0"/>
    <w:rsid w:val="008A2484"/>
    <w:rsid w:val="008A453E"/>
    <w:rsid w:val="008A463C"/>
    <w:rsid w:val="008A4D6C"/>
    <w:rsid w:val="008A586B"/>
    <w:rsid w:val="008A6AF9"/>
    <w:rsid w:val="008B02D6"/>
    <w:rsid w:val="008B0572"/>
    <w:rsid w:val="008B0930"/>
    <w:rsid w:val="008B0A2A"/>
    <w:rsid w:val="008B0FA2"/>
    <w:rsid w:val="008B1280"/>
    <w:rsid w:val="008B12C9"/>
    <w:rsid w:val="008B1A7B"/>
    <w:rsid w:val="008B2BEC"/>
    <w:rsid w:val="008B3448"/>
    <w:rsid w:val="008B3C7E"/>
    <w:rsid w:val="008B3E75"/>
    <w:rsid w:val="008B5AE3"/>
    <w:rsid w:val="008B6564"/>
    <w:rsid w:val="008C0EE7"/>
    <w:rsid w:val="008C1CDE"/>
    <w:rsid w:val="008C294D"/>
    <w:rsid w:val="008C2A0B"/>
    <w:rsid w:val="008C3FF8"/>
    <w:rsid w:val="008C4168"/>
    <w:rsid w:val="008C47E3"/>
    <w:rsid w:val="008C5B3F"/>
    <w:rsid w:val="008C6E43"/>
    <w:rsid w:val="008D03EF"/>
    <w:rsid w:val="008D4564"/>
    <w:rsid w:val="008D6B4E"/>
    <w:rsid w:val="008D78BE"/>
    <w:rsid w:val="008E017F"/>
    <w:rsid w:val="008E0E1B"/>
    <w:rsid w:val="008E0FAB"/>
    <w:rsid w:val="008E50D3"/>
    <w:rsid w:val="008E7036"/>
    <w:rsid w:val="008E71AF"/>
    <w:rsid w:val="008F01BB"/>
    <w:rsid w:val="008F0F56"/>
    <w:rsid w:val="008F2906"/>
    <w:rsid w:val="008F47B3"/>
    <w:rsid w:val="008F67AB"/>
    <w:rsid w:val="008F6FFA"/>
    <w:rsid w:val="008F759A"/>
    <w:rsid w:val="008F7D74"/>
    <w:rsid w:val="00900DCA"/>
    <w:rsid w:val="00901330"/>
    <w:rsid w:val="009021BD"/>
    <w:rsid w:val="0090282D"/>
    <w:rsid w:val="00902E84"/>
    <w:rsid w:val="009030A0"/>
    <w:rsid w:val="00903580"/>
    <w:rsid w:val="009049B6"/>
    <w:rsid w:val="0090533A"/>
    <w:rsid w:val="00906C04"/>
    <w:rsid w:val="00907C2F"/>
    <w:rsid w:val="00907F60"/>
    <w:rsid w:val="00907FEA"/>
    <w:rsid w:val="009107A7"/>
    <w:rsid w:val="00913456"/>
    <w:rsid w:val="009142F0"/>
    <w:rsid w:val="00914DF6"/>
    <w:rsid w:val="009150FF"/>
    <w:rsid w:val="00915916"/>
    <w:rsid w:val="00916F24"/>
    <w:rsid w:val="00920F41"/>
    <w:rsid w:val="00921210"/>
    <w:rsid w:val="00921624"/>
    <w:rsid w:val="0092245C"/>
    <w:rsid w:val="009235CF"/>
    <w:rsid w:val="0092473C"/>
    <w:rsid w:val="009247C1"/>
    <w:rsid w:val="009251A1"/>
    <w:rsid w:val="00925500"/>
    <w:rsid w:val="00926262"/>
    <w:rsid w:val="00927C31"/>
    <w:rsid w:val="009305B3"/>
    <w:rsid w:val="0093201C"/>
    <w:rsid w:val="00932D2A"/>
    <w:rsid w:val="0093469F"/>
    <w:rsid w:val="009364CF"/>
    <w:rsid w:val="009365E2"/>
    <w:rsid w:val="00936B6E"/>
    <w:rsid w:val="00936BFF"/>
    <w:rsid w:val="00936C73"/>
    <w:rsid w:val="0093771F"/>
    <w:rsid w:val="00937A3A"/>
    <w:rsid w:val="0094181F"/>
    <w:rsid w:val="0094317F"/>
    <w:rsid w:val="00943BCB"/>
    <w:rsid w:val="0094401B"/>
    <w:rsid w:val="00944294"/>
    <w:rsid w:val="009447A4"/>
    <w:rsid w:val="009447D7"/>
    <w:rsid w:val="009449B5"/>
    <w:rsid w:val="00946A31"/>
    <w:rsid w:val="00946B81"/>
    <w:rsid w:val="00947D70"/>
    <w:rsid w:val="009505A8"/>
    <w:rsid w:val="00951AAC"/>
    <w:rsid w:val="00953604"/>
    <w:rsid w:val="00953BF9"/>
    <w:rsid w:val="00953D79"/>
    <w:rsid w:val="00954546"/>
    <w:rsid w:val="00954820"/>
    <w:rsid w:val="00954E2E"/>
    <w:rsid w:val="00955D3D"/>
    <w:rsid w:val="00956911"/>
    <w:rsid w:val="0095727F"/>
    <w:rsid w:val="00957985"/>
    <w:rsid w:val="009609D9"/>
    <w:rsid w:val="0096168B"/>
    <w:rsid w:val="009620FA"/>
    <w:rsid w:val="00962B7A"/>
    <w:rsid w:val="009636BF"/>
    <w:rsid w:val="00964B0C"/>
    <w:rsid w:val="00965B4D"/>
    <w:rsid w:val="00965CBB"/>
    <w:rsid w:val="00965F11"/>
    <w:rsid w:val="00965F78"/>
    <w:rsid w:val="00966D9E"/>
    <w:rsid w:val="009674D5"/>
    <w:rsid w:val="00967A3B"/>
    <w:rsid w:val="00967AE3"/>
    <w:rsid w:val="00970059"/>
    <w:rsid w:val="00970A26"/>
    <w:rsid w:val="00970A73"/>
    <w:rsid w:val="00971728"/>
    <w:rsid w:val="00971E80"/>
    <w:rsid w:val="00972147"/>
    <w:rsid w:val="00973C6D"/>
    <w:rsid w:val="0097486A"/>
    <w:rsid w:val="009772E1"/>
    <w:rsid w:val="00977B2B"/>
    <w:rsid w:val="00977EF6"/>
    <w:rsid w:val="009804A0"/>
    <w:rsid w:val="00980591"/>
    <w:rsid w:val="009808AD"/>
    <w:rsid w:val="00980FDA"/>
    <w:rsid w:val="00981A36"/>
    <w:rsid w:val="00981B68"/>
    <w:rsid w:val="00981D92"/>
    <w:rsid w:val="009830EE"/>
    <w:rsid w:val="00983BBB"/>
    <w:rsid w:val="00984F14"/>
    <w:rsid w:val="00985364"/>
    <w:rsid w:val="009869AD"/>
    <w:rsid w:val="00987275"/>
    <w:rsid w:val="0099007F"/>
    <w:rsid w:val="00991AF6"/>
    <w:rsid w:val="00992166"/>
    <w:rsid w:val="00992201"/>
    <w:rsid w:val="009927A2"/>
    <w:rsid w:val="0099309D"/>
    <w:rsid w:val="00993902"/>
    <w:rsid w:val="0099407B"/>
    <w:rsid w:val="00994229"/>
    <w:rsid w:val="009953F1"/>
    <w:rsid w:val="009968C1"/>
    <w:rsid w:val="00997024"/>
    <w:rsid w:val="0099704B"/>
    <w:rsid w:val="009971AA"/>
    <w:rsid w:val="00997D06"/>
    <w:rsid w:val="009A1F74"/>
    <w:rsid w:val="009A2474"/>
    <w:rsid w:val="009A27D9"/>
    <w:rsid w:val="009A2A83"/>
    <w:rsid w:val="009A2BAA"/>
    <w:rsid w:val="009A2C9E"/>
    <w:rsid w:val="009A3ACE"/>
    <w:rsid w:val="009A4377"/>
    <w:rsid w:val="009A4C7F"/>
    <w:rsid w:val="009A4FBF"/>
    <w:rsid w:val="009A5D22"/>
    <w:rsid w:val="009A6A26"/>
    <w:rsid w:val="009A6F5C"/>
    <w:rsid w:val="009A7D72"/>
    <w:rsid w:val="009B06B4"/>
    <w:rsid w:val="009B10FB"/>
    <w:rsid w:val="009B177D"/>
    <w:rsid w:val="009B2550"/>
    <w:rsid w:val="009B3BE8"/>
    <w:rsid w:val="009B62DA"/>
    <w:rsid w:val="009B62F5"/>
    <w:rsid w:val="009B6753"/>
    <w:rsid w:val="009B6AD8"/>
    <w:rsid w:val="009B6F7E"/>
    <w:rsid w:val="009B7E81"/>
    <w:rsid w:val="009C3082"/>
    <w:rsid w:val="009C4B7B"/>
    <w:rsid w:val="009C6DB1"/>
    <w:rsid w:val="009C6EF3"/>
    <w:rsid w:val="009C70C7"/>
    <w:rsid w:val="009C71C8"/>
    <w:rsid w:val="009C7612"/>
    <w:rsid w:val="009D1395"/>
    <w:rsid w:val="009D1B27"/>
    <w:rsid w:val="009D21A1"/>
    <w:rsid w:val="009D28BA"/>
    <w:rsid w:val="009D585C"/>
    <w:rsid w:val="009D590D"/>
    <w:rsid w:val="009D5AE3"/>
    <w:rsid w:val="009D6FD1"/>
    <w:rsid w:val="009E0388"/>
    <w:rsid w:val="009E1DEF"/>
    <w:rsid w:val="009E30B8"/>
    <w:rsid w:val="009E43D5"/>
    <w:rsid w:val="009E460D"/>
    <w:rsid w:val="009E4733"/>
    <w:rsid w:val="009E5C53"/>
    <w:rsid w:val="009E6540"/>
    <w:rsid w:val="009E6CC4"/>
    <w:rsid w:val="009E71D2"/>
    <w:rsid w:val="009E7547"/>
    <w:rsid w:val="009E796B"/>
    <w:rsid w:val="009F0256"/>
    <w:rsid w:val="009F300B"/>
    <w:rsid w:val="009F4E15"/>
    <w:rsid w:val="00A01832"/>
    <w:rsid w:val="00A01ADD"/>
    <w:rsid w:val="00A0244D"/>
    <w:rsid w:val="00A02927"/>
    <w:rsid w:val="00A039ED"/>
    <w:rsid w:val="00A03B14"/>
    <w:rsid w:val="00A0528B"/>
    <w:rsid w:val="00A060AC"/>
    <w:rsid w:val="00A075D2"/>
    <w:rsid w:val="00A1001E"/>
    <w:rsid w:val="00A10B16"/>
    <w:rsid w:val="00A12527"/>
    <w:rsid w:val="00A13CD3"/>
    <w:rsid w:val="00A14766"/>
    <w:rsid w:val="00A15818"/>
    <w:rsid w:val="00A1754B"/>
    <w:rsid w:val="00A21088"/>
    <w:rsid w:val="00A21233"/>
    <w:rsid w:val="00A216F9"/>
    <w:rsid w:val="00A218DD"/>
    <w:rsid w:val="00A21FFC"/>
    <w:rsid w:val="00A226D2"/>
    <w:rsid w:val="00A23488"/>
    <w:rsid w:val="00A23A3D"/>
    <w:rsid w:val="00A23D13"/>
    <w:rsid w:val="00A250AC"/>
    <w:rsid w:val="00A26732"/>
    <w:rsid w:val="00A27182"/>
    <w:rsid w:val="00A31159"/>
    <w:rsid w:val="00A313B5"/>
    <w:rsid w:val="00A320F7"/>
    <w:rsid w:val="00A324CB"/>
    <w:rsid w:val="00A32C06"/>
    <w:rsid w:val="00A3312F"/>
    <w:rsid w:val="00A33542"/>
    <w:rsid w:val="00A34C16"/>
    <w:rsid w:val="00A357DE"/>
    <w:rsid w:val="00A36743"/>
    <w:rsid w:val="00A36863"/>
    <w:rsid w:val="00A4024F"/>
    <w:rsid w:val="00A42732"/>
    <w:rsid w:val="00A42B85"/>
    <w:rsid w:val="00A4488C"/>
    <w:rsid w:val="00A45547"/>
    <w:rsid w:val="00A46083"/>
    <w:rsid w:val="00A46CFE"/>
    <w:rsid w:val="00A47091"/>
    <w:rsid w:val="00A4710E"/>
    <w:rsid w:val="00A478C7"/>
    <w:rsid w:val="00A5350A"/>
    <w:rsid w:val="00A53571"/>
    <w:rsid w:val="00A547EB"/>
    <w:rsid w:val="00A54C4F"/>
    <w:rsid w:val="00A55277"/>
    <w:rsid w:val="00A56F61"/>
    <w:rsid w:val="00A56F90"/>
    <w:rsid w:val="00A570A0"/>
    <w:rsid w:val="00A576C2"/>
    <w:rsid w:val="00A57CFD"/>
    <w:rsid w:val="00A6011B"/>
    <w:rsid w:val="00A6022A"/>
    <w:rsid w:val="00A61A6A"/>
    <w:rsid w:val="00A62139"/>
    <w:rsid w:val="00A6318F"/>
    <w:rsid w:val="00A65B8C"/>
    <w:rsid w:val="00A67916"/>
    <w:rsid w:val="00A67A19"/>
    <w:rsid w:val="00A70CC0"/>
    <w:rsid w:val="00A71F36"/>
    <w:rsid w:val="00A71F95"/>
    <w:rsid w:val="00A721E4"/>
    <w:rsid w:val="00A754A4"/>
    <w:rsid w:val="00A75557"/>
    <w:rsid w:val="00A756E5"/>
    <w:rsid w:val="00A757DE"/>
    <w:rsid w:val="00A75B5D"/>
    <w:rsid w:val="00A806EE"/>
    <w:rsid w:val="00A81651"/>
    <w:rsid w:val="00A81B5E"/>
    <w:rsid w:val="00A81F3A"/>
    <w:rsid w:val="00A82319"/>
    <w:rsid w:val="00A82B39"/>
    <w:rsid w:val="00A83294"/>
    <w:rsid w:val="00A85289"/>
    <w:rsid w:val="00A85AF3"/>
    <w:rsid w:val="00A8693B"/>
    <w:rsid w:val="00A87755"/>
    <w:rsid w:val="00A90644"/>
    <w:rsid w:val="00A91F92"/>
    <w:rsid w:val="00A928B8"/>
    <w:rsid w:val="00A92FAD"/>
    <w:rsid w:val="00A933CA"/>
    <w:rsid w:val="00A93A47"/>
    <w:rsid w:val="00A947E3"/>
    <w:rsid w:val="00A94943"/>
    <w:rsid w:val="00A94CE5"/>
    <w:rsid w:val="00A951ED"/>
    <w:rsid w:val="00A95C0E"/>
    <w:rsid w:val="00A969F5"/>
    <w:rsid w:val="00A96DE7"/>
    <w:rsid w:val="00A96F53"/>
    <w:rsid w:val="00AA20AF"/>
    <w:rsid w:val="00AA42C9"/>
    <w:rsid w:val="00AA4878"/>
    <w:rsid w:val="00AA4954"/>
    <w:rsid w:val="00AA7301"/>
    <w:rsid w:val="00AB0AE8"/>
    <w:rsid w:val="00AB1E4B"/>
    <w:rsid w:val="00AB2EF6"/>
    <w:rsid w:val="00AB363B"/>
    <w:rsid w:val="00AB3B3A"/>
    <w:rsid w:val="00AB3D57"/>
    <w:rsid w:val="00AB4947"/>
    <w:rsid w:val="00AB5157"/>
    <w:rsid w:val="00AB5A57"/>
    <w:rsid w:val="00AB5DBC"/>
    <w:rsid w:val="00AB6527"/>
    <w:rsid w:val="00AB71F7"/>
    <w:rsid w:val="00AC0569"/>
    <w:rsid w:val="00AC0D53"/>
    <w:rsid w:val="00AC30F4"/>
    <w:rsid w:val="00AC33A2"/>
    <w:rsid w:val="00AC3776"/>
    <w:rsid w:val="00AC3E87"/>
    <w:rsid w:val="00AC442E"/>
    <w:rsid w:val="00AC44F4"/>
    <w:rsid w:val="00AC6495"/>
    <w:rsid w:val="00AD084D"/>
    <w:rsid w:val="00AD1E38"/>
    <w:rsid w:val="00AD4330"/>
    <w:rsid w:val="00AD50FC"/>
    <w:rsid w:val="00AD552E"/>
    <w:rsid w:val="00AD59F6"/>
    <w:rsid w:val="00AD621C"/>
    <w:rsid w:val="00AD71B5"/>
    <w:rsid w:val="00AE0255"/>
    <w:rsid w:val="00AE1B90"/>
    <w:rsid w:val="00AE1EF6"/>
    <w:rsid w:val="00AE3A28"/>
    <w:rsid w:val="00AE75F6"/>
    <w:rsid w:val="00AF0DC1"/>
    <w:rsid w:val="00AF3F43"/>
    <w:rsid w:val="00AF406A"/>
    <w:rsid w:val="00AF5371"/>
    <w:rsid w:val="00AF5AB8"/>
    <w:rsid w:val="00AF64CF"/>
    <w:rsid w:val="00AF6AD9"/>
    <w:rsid w:val="00B010CC"/>
    <w:rsid w:val="00B01F0E"/>
    <w:rsid w:val="00B02136"/>
    <w:rsid w:val="00B026E9"/>
    <w:rsid w:val="00B03534"/>
    <w:rsid w:val="00B03BD7"/>
    <w:rsid w:val="00B0414D"/>
    <w:rsid w:val="00B048C8"/>
    <w:rsid w:val="00B06021"/>
    <w:rsid w:val="00B0711E"/>
    <w:rsid w:val="00B07D1B"/>
    <w:rsid w:val="00B13398"/>
    <w:rsid w:val="00B138B3"/>
    <w:rsid w:val="00B13D20"/>
    <w:rsid w:val="00B17C34"/>
    <w:rsid w:val="00B17D1F"/>
    <w:rsid w:val="00B20B84"/>
    <w:rsid w:val="00B213D8"/>
    <w:rsid w:val="00B222A1"/>
    <w:rsid w:val="00B224D1"/>
    <w:rsid w:val="00B23B6A"/>
    <w:rsid w:val="00B2404E"/>
    <w:rsid w:val="00B2563A"/>
    <w:rsid w:val="00B26B3B"/>
    <w:rsid w:val="00B30FE5"/>
    <w:rsid w:val="00B310F1"/>
    <w:rsid w:val="00B312A5"/>
    <w:rsid w:val="00B31EEB"/>
    <w:rsid w:val="00B334BD"/>
    <w:rsid w:val="00B34377"/>
    <w:rsid w:val="00B3452B"/>
    <w:rsid w:val="00B34E6E"/>
    <w:rsid w:val="00B3501B"/>
    <w:rsid w:val="00B35D75"/>
    <w:rsid w:val="00B35F6D"/>
    <w:rsid w:val="00B36575"/>
    <w:rsid w:val="00B365DD"/>
    <w:rsid w:val="00B37426"/>
    <w:rsid w:val="00B40463"/>
    <w:rsid w:val="00B40495"/>
    <w:rsid w:val="00B41C83"/>
    <w:rsid w:val="00B439CE"/>
    <w:rsid w:val="00B44DB1"/>
    <w:rsid w:val="00B44E2E"/>
    <w:rsid w:val="00B450C8"/>
    <w:rsid w:val="00B453C1"/>
    <w:rsid w:val="00B46457"/>
    <w:rsid w:val="00B46576"/>
    <w:rsid w:val="00B507F4"/>
    <w:rsid w:val="00B50CAF"/>
    <w:rsid w:val="00B50F17"/>
    <w:rsid w:val="00B513D9"/>
    <w:rsid w:val="00B51B5F"/>
    <w:rsid w:val="00B52617"/>
    <w:rsid w:val="00B52FC2"/>
    <w:rsid w:val="00B53037"/>
    <w:rsid w:val="00B55FAF"/>
    <w:rsid w:val="00B562B9"/>
    <w:rsid w:val="00B61DFB"/>
    <w:rsid w:val="00B62876"/>
    <w:rsid w:val="00B62E98"/>
    <w:rsid w:val="00B6319B"/>
    <w:rsid w:val="00B66334"/>
    <w:rsid w:val="00B6657F"/>
    <w:rsid w:val="00B72C8A"/>
    <w:rsid w:val="00B73128"/>
    <w:rsid w:val="00B73744"/>
    <w:rsid w:val="00B739FB"/>
    <w:rsid w:val="00B73F25"/>
    <w:rsid w:val="00B74F76"/>
    <w:rsid w:val="00B750DD"/>
    <w:rsid w:val="00B75129"/>
    <w:rsid w:val="00B75183"/>
    <w:rsid w:val="00B75C13"/>
    <w:rsid w:val="00B76A89"/>
    <w:rsid w:val="00B76D62"/>
    <w:rsid w:val="00B8082D"/>
    <w:rsid w:val="00B80A41"/>
    <w:rsid w:val="00B8230A"/>
    <w:rsid w:val="00B8297C"/>
    <w:rsid w:val="00B82BE2"/>
    <w:rsid w:val="00B8315E"/>
    <w:rsid w:val="00B837D5"/>
    <w:rsid w:val="00B83D18"/>
    <w:rsid w:val="00B842FB"/>
    <w:rsid w:val="00B85D71"/>
    <w:rsid w:val="00B870D5"/>
    <w:rsid w:val="00B87268"/>
    <w:rsid w:val="00B87A1F"/>
    <w:rsid w:val="00B91E5F"/>
    <w:rsid w:val="00B91F8B"/>
    <w:rsid w:val="00B92B35"/>
    <w:rsid w:val="00B93409"/>
    <w:rsid w:val="00B934BB"/>
    <w:rsid w:val="00B94769"/>
    <w:rsid w:val="00B95A73"/>
    <w:rsid w:val="00B96608"/>
    <w:rsid w:val="00B96863"/>
    <w:rsid w:val="00B971A4"/>
    <w:rsid w:val="00B978F6"/>
    <w:rsid w:val="00BA22C3"/>
    <w:rsid w:val="00BA4133"/>
    <w:rsid w:val="00BA4B59"/>
    <w:rsid w:val="00BA5307"/>
    <w:rsid w:val="00BA54FC"/>
    <w:rsid w:val="00BA5593"/>
    <w:rsid w:val="00BA5E7A"/>
    <w:rsid w:val="00BA795B"/>
    <w:rsid w:val="00BB04EF"/>
    <w:rsid w:val="00BB0545"/>
    <w:rsid w:val="00BB1030"/>
    <w:rsid w:val="00BB264B"/>
    <w:rsid w:val="00BB2D5A"/>
    <w:rsid w:val="00BB3225"/>
    <w:rsid w:val="00BB42C2"/>
    <w:rsid w:val="00BC12A7"/>
    <w:rsid w:val="00BC1D06"/>
    <w:rsid w:val="00BC1F05"/>
    <w:rsid w:val="00BC1F74"/>
    <w:rsid w:val="00BC22C6"/>
    <w:rsid w:val="00BC2CF8"/>
    <w:rsid w:val="00BC2E50"/>
    <w:rsid w:val="00BC4725"/>
    <w:rsid w:val="00BC55B0"/>
    <w:rsid w:val="00BC56D4"/>
    <w:rsid w:val="00BC67FD"/>
    <w:rsid w:val="00BD0045"/>
    <w:rsid w:val="00BD0CB9"/>
    <w:rsid w:val="00BD227A"/>
    <w:rsid w:val="00BD28EA"/>
    <w:rsid w:val="00BD353A"/>
    <w:rsid w:val="00BD360F"/>
    <w:rsid w:val="00BD5362"/>
    <w:rsid w:val="00BD5C98"/>
    <w:rsid w:val="00BD6637"/>
    <w:rsid w:val="00BE0AB8"/>
    <w:rsid w:val="00BE17F1"/>
    <w:rsid w:val="00BE2555"/>
    <w:rsid w:val="00BE4F26"/>
    <w:rsid w:val="00BE52EF"/>
    <w:rsid w:val="00BE5C07"/>
    <w:rsid w:val="00BE5E62"/>
    <w:rsid w:val="00BE6CD9"/>
    <w:rsid w:val="00BE752D"/>
    <w:rsid w:val="00BE767F"/>
    <w:rsid w:val="00BE77EF"/>
    <w:rsid w:val="00BF1CD9"/>
    <w:rsid w:val="00BF2BB0"/>
    <w:rsid w:val="00BF5057"/>
    <w:rsid w:val="00BF5368"/>
    <w:rsid w:val="00BF6FB5"/>
    <w:rsid w:val="00C000F6"/>
    <w:rsid w:val="00C0110A"/>
    <w:rsid w:val="00C015BF"/>
    <w:rsid w:val="00C034E4"/>
    <w:rsid w:val="00C03A08"/>
    <w:rsid w:val="00C03AB9"/>
    <w:rsid w:val="00C0532B"/>
    <w:rsid w:val="00C0657F"/>
    <w:rsid w:val="00C07CC0"/>
    <w:rsid w:val="00C07FCF"/>
    <w:rsid w:val="00C1119B"/>
    <w:rsid w:val="00C12308"/>
    <w:rsid w:val="00C12924"/>
    <w:rsid w:val="00C129BD"/>
    <w:rsid w:val="00C12A14"/>
    <w:rsid w:val="00C1379C"/>
    <w:rsid w:val="00C14423"/>
    <w:rsid w:val="00C154A4"/>
    <w:rsid w:val="00C16F65"/>
    <w:rsid w:val="00C1744F"/>
    <w:rsid w:val="00C20924"/>
    <w:rsid w:val="00C21A09"/>
    <w:rsid w:val="00C22A06"/>
    <w:rsid w:val="00C22FB4"/>
    <w:rsid w:val="00C24504"/>
    <w:rsid w:val="00C24E7E"/>
    <w:rsid w:val="00C2554A"/>
    <w:rsid w:val="00C26165"/>
    <w:rsid w:val="00C27882"/>
    <w:rsid w:val="00C31176"/>
    <w:rsid w:val="00C31E65"/>
    <w:rsid w:val="00C32740"/>
    <w:rsid w:val="00C32FE8"/>
    <w:rsid w:val="00C3469F"/>
    <w:rsid w:val="00C34823"/>
    <w:rsid w:val="00C3515C"/>
    <w:rsid w:val="00C3553B"/>
    <w:rsid w:val="00C35E59"/>
    <w:rsid w:val="00C361F4"/>
    <w:rsid w:val="00C36EA0"/>
    <w:rsid w:val="00C3704F"/>
    <w:rsid w:val="00C379ED"/>
    <w:rsid w:val="00C37A59"/>
    <w:rsid w:val="00C37C36"/>
    <w:rsid w:val="00C40A33"/>
    <w:rsid w:val="00C40DC3"/>
    <w:rsid w:val="00C41370"/>
    <w:rsid w:val="00C41CFC"/>
    <w:rsid w:val="00C422B6"/>
    <w:rsid w:val="00C4378C"/>
    <w:rsid w:val="00C4748B"/>
    <w:rsid w:val="00C50737"/>
    <w:rsid w:val="00C50FED"/>
    <w:rsid w:val="00C516FB"/>
    <w:rsid w:val="00C51C09"/>
    <w:rsid w:val="00C51CEE"/>
    <w:rsid w:val="00C522A3"/>
    <w:rsid w:val="00C52C0F"/>
    <w:rsid w:val="00C5385D"/>
    <w:rsid w:val="00C53BB9"/>
    <w:rsid w:val="00C53CFE"/>
    <w:rsid w:val="00C53F5E"/>
    <w:rsid w:val="00C5583E"/>
    <w:rsid w:val="00C55AE1"/>
    <w:rsid w:val="00C56451"/>
    <w:rsid w:val="00C601B7"/>
    <w:rsid w:val="00C60AF9"/>
    <w:rsid w:val="00C62125"/>
    <w:rsid w:val="00C62408"/>
    <w:rsid w:val="00C6257E"/>
    <w:rsid w:val="00C63341"/>
    <w:rsid w:val="00C63720"/>
    <w:rsid w:val="00C65649"/>
    <w:rsid w:val="00C65D97"/>
    <w:rsid w:val="00C666A7"/>
    <w:rsid w:val="00C7008D"/>
    <w:rsid w:val="00C70E59"/>
    <w:rsid w:val="00C718B5"/>
    <w:rsid w:val="00C72458"/>
    <w:rsid w:val="00C72B0E"/>
    <w:rsid w:val="00C72DCA"/>
    <w:rsid w:val="00C74508"/>
    <w:rsid w:val="00C80D4F"/>
    <w:rsid w:val="00C81177"/>
    <w:rsid w:val="00C81A2F"/>
    <w:rsid w:val="00C82027"/>
    <w:rsid w:val="00C8239F"/>
    <w:rsid w:val="00C83FA9"/>
    <w:rsid w:val="00C840A9"/>
    <w:rsid w:val="00C841B6"/>
    <w:rsid w:val="00C8505B"/>
    <w:rsid w:val="00C85A5B"/>
    <w:rsid w:val="00C86365"/>
    <w:rsid w:val="00C866F3"/>
    <w:rsid w:val="00C8740F"/>
    <w:rsid w:val="00C874A4"/>
    <w:rsid w:val="00C87BB1"/>
    <w:rsid w:val="00C91CC4"/>
    <w:rsid w:val="00C92236"/>
    <w:rsid w:val="00C93859"/>
    <w:rsid w:val="00C93AA3"/>
    <w:rsid w:val="00C96C73"/>
    <w:rsid w:val="00C9764E"/>
    <w:rsid w:val="00CA076A"/>
    <w:rsid w:val="00CA0CD4"/>
    <w:rsid w:val="00CA0E00"/>
    <w:rsid w:val="00CA0EE9"/>
    <w:rsid w:val="00CA1E83"/>
    <w:rsid w:val="00CA3214"/>
    <w:rsid w:val="00CA43AC"/>
    <w:rsid w:val="00CA4F2F"/>
    <w:rsid w:val="00CA4F7E"/>
    <w:rsid w:val="00CA58F0"/>
    <w:rsid w:val="00CA5F3B"/>
    <w:rsid w:val="00CA600E"/>
    <w:rsid w:val="00CA648F"/>
    <w:rsid w:val="00CA71F6"/>
    <w:rsid w:val="00CA7C35"/>
    <w:rsid w:val="00CB0221"/>
    <w:rsid w:val="00CB2565"/>
    <w:rsid w:val="00CB2C34"/>
    <w:rsid w:val="00CB39BC"/>
    <w:rsid w:val="00CB422C"/>
    <w:rsid w:val="00CB43B9"/>
    <w:rsid w:val="00CB4697"/>
    <w:rsid w:val="00CB4A81"/>
    <w:rsid w:val="00CB5226"/>
    <w:rsid w:val="00CB60C0"/>
    <w:rsid w:val="00CB6836"/>
    <w:rsid w:val="00CB749E"/>
    <w:rsid w:val="00CC1C1D"/>
    <w:rsid w:val="00CC1CD6"/>
    <w:rsid w:val="00CC2734"/>
    <w:rsid w:val="00CC298A"/>
    <w:rsid w:val="00CC392D"/>
    <w:rsid w:val="00CC3C08"/>
    <w:rsid w:val="00CC4B43"/>
    <w:rsid w:val="00CC4DA2"/>
    <w:rsid w:val="00CC5865"/>
    <w:rsid w:val="00CC601A"/>
    <w:rsid w:val="00CC78C7"/>
    <w:rsid w:val="00CD21BB"/>
    <w:rsid w:val="00CD39F6"/>
    <w:rsid w:val="00CD54E9"/>
    <w:rsid w:val="00CD5BAA"/>
    <w:rsid w:val="00CD62A0"/>
    <w:rsid w:val="00CE023E"/>
    <w:rsid w:val="00CE0507"/>
    <w:rsid w:val="00CE3DB0"/>
    <w:rsid w:val="00CE3EAC"/>
    <w:rsid w:val="00CE43F8"/>
    <w:rsid w:val="00CE47EC"/>
    <w:rsid w:val="00CE6995"/>
    <w:rsid w:val="00CE75C0"/>
    <w:rsid w:val="00CE76C2"/>
    <w:rsid w:val="00CE7F4D"/>
    <w:rsid w:val="00CF02AC"/>
    <w:rsid w:val="00CF212C"/>
    <w:rsid w:val="00CF25ED"/>
    <w:rsid w:val="00CF387F"/>
    <w:rsid w:val="00CF5D80"/>
    <w:rsid w:val="00CF65FB"/>
    <w:rsid w:val="00CF69D0"/>
    <w:rsid w:val="00CF6BB7"/>
    <w:rsid w:val="00D00E93"/>
    <w:rsid w:val="00D0163C"/>
    <w:rsid w:val="00D022F7"/>
    <w:rsid w:val="00D036A5"/>
    <w:rsid w:val="00D0525D"/>
    <w:rsid w:val="00D0581F"/>
    <w:rsid w:val="00D063E9"/>
    <w:rsid w:val="00D065BE"/>
    <w:rsid w:val="00D06ED1"/>
    <w:rsid w:val="00D104C3"/>
    <w:rsid w:val="00D12290"/>
    <w:rsid w:val="00D13DAE"/>
    <w:rsid w:val="00D147A3"/>
    <w:rsid w:val="00D14DE3"/>
    <w:rsid w:val="00D15182"/>
    <w:rsid w:val="00D1672D"/>
    <w:rsid w:val="00D20159"/>
    <w:rsid w:val="00D20CB9"/>
    <w:rsid w:val="00D2433F"/>
    <w:rsid w:val="00D2491B"/>
    <w:rsid w:val="00D262B6"/>
    <w:rsid w:val="00D271CD"/>
    <w:rsid w:val="00D27634"/>
    <w:rsid w:val="00D313CD"/>
    <w:rsid w:val="00D316FC"/>
    <w:rsid w:val="00D317F5"/>
    <w:rsid w:val="00D31A96"/>
    <w:rsid w:val="00D34758"/>
    <w:rsid w:val="00D35108"/>
    <w:rsid w:val="00D363D2"/>
    <w:rsid w:val="00D36FE4"/>
    <w:rsid w:val="00D37946"/>
    <w:rsid w:val="00D40642"/>
    <w:rsid w:val="00D41D5B"/>
    <w:rsid w:val="00D425B4"/>
    <w:rsid w:val="00D42EAE"/>
    <w:rsid w:val="00D43386"/>
    <w:rsid w:val="00D43EEB"/>
    <w:rsid w:val="00D44EAF"/>
    <w:rsid w:val="00D4530F"/>
    <w:rsid w:val="00D45EED"/>
    <w:rsid w:val="00D46480"/>
    <w:rsid w:val="00D466EF"/>
    <w:rsid w:val="00D46BC6"/>
    <w:rsid w:val="00D470AC"/>
    <w:rsid w:val="00D4767A"/>
    <w:rsid w:val="00D50AD9"/>
    <w:rsid w:val="00D50BB0"/>
    <w:rsid w:val="00D511FB"/>
    <w:rsid w:val="00D51C61"/>
    <w:rsid w:val="00D54AA0"/>
    <w:rsid w:val="00D54D6F"/>
    <w:rsid w:val="00D55D04"/>
    <w:rsid w:val="00D5656E"/>
    <w:rsid w:val="00D574DE"/>
    <w:rsid w:val="00D613DB"/>
    <w:rsid w:val="00D61CFB"/>
    <w:rsid w:val="00D62107"/>
    <w:rsid w:val="00D62160"/>
    <w:rsid w:val="00D622C4"/>
    <w:rsid w:val="00D6299A"/>
    <w:rsid w:val="00D63138"/>
    <w:rsid w:val="00D63BBC"/>
    <w:rsid w:val="00D63F3D"/>
    <w:rsid w:val="00D6553D"/>
    <w:rsid w:val="00D668CA"/>
    <w:rsid w:val="00D66B1F"/>
    <w:rsid w:val="00D67E5A"/>
    <w:rsid w:val="00D70130"/>
    <w:rsid w:val="00D72390"/>
    <w:rsid w:val="00D72E80"/>
    <w:rsid w:val="00D72FE0"/>
    <w:rsid w:val="00D73F08"/>
    <w:rsid w:val="00D74421"/>
    <w:rsid w:val="00D75262"/>
    <w:rsid w:val="00D7680D"/>
    <w:rsid w:val="00D771A2"/>
    <w:rsid w:val="00D77CF3"/>
    <w:rsid w:val="00D77F5E"/>
    <w:rsid w:val="00D8139C"/>
    <w:rsid w:val="00D822A9"/>
    <w:rsid w:val="00D85213"/>
    <w:rsid w:val="00D8790F"/>
    <w:rsid w:val="00D87CDF"/>
    <w:rsid w:val="00D87D16"/>
    <w:rsid w:val="00D90A8A"/>
    <w:rsid w:val="00D9222C"/>
    <w:rsid w:val="00D92E16"/>
    <w:rsid w:val="00D931F1"/>
    <w:rsid w:val="00D93658"/>
    <w:rsid w:val="00D94609"/>
    <w:rsid w:val="00D96933"/>
    <w:rsid w:val="00DA2296"/>
    <w:rsid w:val="00DA232D"/>
    <w:rsid w:val="00DA29F8"/>
    <w:rsid w:val="00DA55D5"/>
    <w:rsid w:val="00DA6AC8"/>
    <w:rsid w:val="00DA7C70"/>
    <w:rsid w:val="00DA7C82"/>
    <w:rsid w:val="00DB0B05"/>
    <w:rsid w:val="00DB0C93"/>
    <w:rsid w:val="00DB12C8"/>
    <w:rsid w:val="00DB44AB"/>
    <w:rsid w:val="00DB4A2D"/>
    <w:rsid w:val="00DB53C2"/>
    <w:rsid w:val="00DB64A3"/>
    <w:rsid w:val="00DB6BCA"/>
    <w:rsid w:val="00DB7344"/>
    <w:rsid w:val="00DC0B08"/>
    <w:rsid w:val="00DC158B"/>
    <w:rsid w:val="00DC2C5A"/>
    <w:rsid w:val="00DC3862"/>
    <w:rsid w:val="00DC3931"/>
    <w:rsid w:val="00DC5AD7"/>
    <w:rsid w:val="00DC61B5"/>
    <w:rsid w:val="00DC711E"/>
    <w:rsid w:val="00DD0A95"/>
    <w:rsid w:val="00DD32CD"/>
    <w:rsid w:val="00DD4327"/>
    <w:rsid w:val="00DD5A54"/>
    <w:rsid w:val="00DD6B22"/>
    <w:rsid w:val="00DD77F0"/>
    <w:rsid w:val="00DE0370"/>
    <w:rsid w:val="00DE1D9F"/>
    <w:rsid w:val="00DE202C"/>
    <w:rsid w:val="00DE6A35"/>
    <w:rsid w:val="00DF0525"/>
    <w:rsid w:val="00DF21CE"/>
    <w:rsid w:val="00DF3556"/>
    <w:rsid w:val="00DF4B12"/>
    <w:rsid w:val="00DF6F58"/>
    <w:rsid w:val="00E0065B"/>
    <w:rsid w:val="00E00781"/>
    <w:rsid w:val="00E01806"/>
    <w:rsid w:val="00E018F1"/>
    <w:rsid w:val="00E01962"/>
    <w:rsid w:val="00E02DEE"/>
    <w:rsid w:val="00E04434"/>
    <w:rsid w:val="00E0469D"/>
    <w:rsid w:val="00E04C99"/>
    <w:rsid w:val="00E05D42"/>
    <w:rsid w:val="00E06B93"/>
    <w:rsid w:val="00E075FF"/>
    <w:rsid w:val="00E07EBB"/>
    <w:rsid w:val="00E1073A"/>
    <w:rsid w:val="00E1269E"/>
    <w:rsid w:val="00E12934"/>
    <w:rsid w:val="00E147A0"/>
    <w:rsid w:val="00E14D98"/>
    <w:rsid w:val="00E164F0"/>
    <w:rsid w:val="00E1722B"/>
    <w:rsid w:val="00E218BF"/>
    <w:rsid w:val="00E21C61"/>
    <w:rsid w:val="00E22427"/>
    <w:rsid w:val="00E228B2"/>
    <w:rsid w:val="00E23DD4"/>
    <w:rsid w:val="00E24259"/>
    <w:rsid w:val="00E25037"/>
    <w:rsid w:val="00E25B30"/>
    <w:rsid w:val="00E27371"/>
    <w:rsid w:val="00E32CF7"/>
    <w:rsid w:val="00E351C0"/>
    <w:rsid w:val="00E35740"/>
    <w:rsid w:val="00E40F24"/>
    <w:rsid w:val="00E4108F"/>
    <w:rsid w:val="00E4172D"/>
    <w:rsid w:val="00E438E8"/>
    <w:rsid w:val="00E43BD8"/>
    <w:rsid w:val="00E44D87"/>
    <w:rsid w:val="00E466C6"/>
    <w:rsid w:val="00E46B5C"/>
    <w:rsid w:val="00E46B90"/>
    <w:rsid w:val="00E47F67"/>
    <w:rsid w:val="00E503E9"/>
    <w:rsid w:val="00E509E1"/>
    <w:rsid w:val="00E5134E"/>
    <w:rsid w:val="00E51EAB"/>
    <w:rsid w:val="00E52FB9"/>
    <w:rsid w:val="00E5421D"/>
    <w:rsid w:val="00E546B2"/>
    <w:rsid w:val="00E56420"/>
    <w:rsid w:val="00E56640"/>
    <w:rsid w:val="00E566B5"/>
    <w:rsid w:val="00E56BF6"/>
    <w:rsid w:val="00E60576"/>
    <w:rsid w:val="00E628D5"/>
    <w:rsid w:val="00E63CDB"/>
    <w:rsid w:val="00E647A9"/>
    <w:rsid w:val="00E64BD2"/>
    <w:rsid w:val="00E64DBF"/>
    <w:rsid w:val="00E677CB"/>
    <w:rsid w:val="00E7267C"/>
    <w:rsid w:val="00E74BD2"/>
    <w:rsid w:val="00E759C7"/>
    <w:rsid w:val="00E76998"/>
    <w:rsid w:val="00E801CE"/>
    <w:rsid w:val="00E80631"/>
    <w:rsid w:val="00E81280"/>
    <w:rsid w:val="00E818D4"/>
    <w:rsid w:val="00E82608"/>
    <w:rsid w:val="00E831FE"/>
    <w:rsid w:val="00E86E9A"/>
    <w:rsid w:val="00E876FB"/>
    <w:rsid w:val="00E87C95"/>
    <w:rsid w:val="00E92F49"/>
    <w:rsid w:val="00E9339A"/>
    <w:rsid w:val="00E940F5"/>
    <w:rsid w:val="00E948D4"/>
    <w:rsid w:val="00E9556A"/>
    <w:rsid w:val="00E95CFA"/>
    <w:rsid w:val="00E96317"/>
    <w:rsid w:val="00E96397"/>
    <w:rsid w:val="00E9641F"/>
    <w:rsid w:val="00E96DF6"/>
    <w:rsid w:val="00EA00E7"/>
    <w:rsid w:val="00EA2666"/>
    <w:rsid w:val="00EA26AC"/>
    <w:rsid w:val="00EA3397"/>
    <w:rsid w:val="00EA4167"/>
    <w:rsid w:val="00EA5487"/>
    <w:rsid w:val="00EA5E31"/>
    <w:rsid w:val="00EA79D5"/>
    <w:rsid w:val="00EB05BB"/>
    <w:rsid w:val="00EB1206"/>
    <w:rsid w:val="00EB1A9D"/>
    <w:rsid w:val="00EB33F3"/>
    <w:rsid w:val="00EB409E"/>
    <w:rsid w:val="00EB45C4"/>
    <w:rsid w:val="00EB4F8F"/>
    <w:rsid w:val="00EB5AAC"/>
    <w:rsid w:val="00EB776B"/>
    <w:rsid w:val="00EC1C90"/>
    <w:rsid w:val="00EC45B7"/>
    <w:rsid w:val="00EC49B1"/>
    <w:rsid w:val="00EC511C"/>
    <w:rsid w:val="00EC5EB5"/>
    <w:rsid w:val="00EC6D4C"/>
    <w:rsid w:val="00ED0327"/>
    <w:rsid w:val="00ED276A"/>
    <w:rsid w:val="00ED2836"/>
    <w:rsid w:val="00ED3DA3"/>
    <w:rsid w:val="00ED40D0"/>
    <w:rsid w:val="00ED475F"/>
    <w:rsid w:val="00ED51AA"/>
    <w:rsid w:val="00ED5D1E"/>
    <w:rsid w:val="00ED6CE4"/>
    <w:rsid w:val="00ED70B9"/>
    <w:rsid w:val="00ED77D4"/>
    <w:rsid w:val="00EE0A11"/>
    <w:rsid w:val="00EE0E88"/>
    <w:rsid w:val="00EE14DF"/>
    <w:rsid w:val="00EE161B"/>
    <w:rsid w:val="00EE263B"/>
    <w:rsid w:val="00EE2797"/>
    <w:rsid w:val="00EE2C2D"/>
    <w:rsid w:val="00EE2D85"/>
    <w:rsid w:val="00EE43EA"/>
    <w:rsid w:val="00EE4936"/>
    <w:rsid w:val="00EE7F02"/>
    <w:rsid w:val="00EF00F5"/>
    <w:rsid w:val="00EF0220"/>
    <w:rsid w:val="00EF03FB"/>
    <w:rsid w:val="00EF0F65"/>
    <w:rsid w:val="00EF4A03"/>
    <w:rsid w:val="00EF718B"/>
    <w:rsid w:val="00EF769D"/>
    <w:rsid w:val="00EF786F"/>
    <w:rsid w:val="00F0036B"/>
    <w:rsid w:val="00F003F6"/>
    <w:rsid w:val="00F007AE"/>
    <w:rsid w:val="00F049B2"/>
    <w:rsid w:val="00F05638"/>
    <w:rsid w:val="00F05845"/>
    <w:rsid w:val="00F05B9E"/>
    <w:rsid w:val="00F06029"/>
    <w:rsid w:val="00F0620B"/>
    <w:rsid w:val="00F0680A"/>
    <w:rsid w:val="00F076C2"/>
    <w:rsid w:val="00F10786"/>
    <w:rsid w:val="00F125E6"/>
    <w:rsid w:val="00F12FCF"/>
    <w:rsid w:val="00F1376F"/>
    <w:rsid w:val="00F13A95"/>
    <w:rsid w:val="00F1537C"/>
    <w:rsid w:val="00F1543E"/>
    <w:rsid w:val="00F154DC"/>
    <w:rsid w:val="00F16574"/>
    <w:rsid w:val="00F166AF"/>
    <w:rsid w:val="00F17F06"/>
    <w:rsid w:val="00F20756"/>
    <w:rsid w:val="00F213A1"/>
    <w:rsid w:val="00F2169B"/>
    <w:rsid w:val="00F21DAB"/>
    <w:rsid w:val="00F22789"/>
    <w:rsid w:val="00F229DA"/>
    <w:rsid w:val="00F23895"/>
    <w:rsid w:val="00F2415F"/>
    <w:rsid w:val="00F25A3A"/>
    <w:rsid w:val="00F30617"/>
    <w:rsid w:val="00F3062B"/>
    <w:rsid w:val="00F31842"/>
    <w:rsid w:val="00F31D3F"/>
    <w:rsid w:val="00F32B33"/>
    <w:rsid w:val="00F33AA5"/>
    <w:rsid w:val="00F33EB6"/>
    <w:rsid w:val="00F342CE"/>
    <w:rsid w:val="00F346F4"/>
    <w:rsid w:val="00F3483E"/>
    <w:rsid w:val="00F34FE0"/>
    <w:rsid w:val="00F354EE"/>
    <w:rsid w:val="00F35A2D"/>
    <w:rsid w:val="00F35B8E"/>
    <w:rsid w:val="00F36AE8"/>
    <w:rsid w:val="00F36E81"/>
    <w:rsid w:val="00F373BF"/>
    <w:rsid w:val="00F375C3"/>
    <w:rsid w:val="00F41857"/>
    <w:rsid w:val="00F42C9D"/>
    <w:rsid w:val="00F43AF9"/>
    <w:rsid w:val="00F4489B"/>
    <w:rsid w:val="00F44B2D"/>
    <w:rsid w:val="00F45D72"/>
    <w:rsid w:val="00F46B1B"/>
    <w:rsid w:val="00F47754"/>
    <w:rsid w:val="00F4781C"/>
    <w:rsid w:val="00F505D0"/>
    <w:rsid w:val="00F51F25"/>
    <w:rsid w:val="00F52CAF"/>
    <w:rsid w:val="00F5369D"/>
    <w:rsid w:val="00F544A7"/>
    <w:rsid w:val="00F54C21"/>
    <w:rsid w:val="00F56AC2"/>
    <w:rsid w:val="00F57185"/>
    <w:rsid w:val="00F57F15"/>
    <w:rsid w:val="00F60544"/>
    <w:rsid w:val="00F607E8"/>
    <w:rsid w:val="00F6193B"/>
    <w:rsid w:val="00F61BD6"/>
    <w:rsid w:val="00F645CA"/>
    <w:rsid w:val="00F646DD"/>
    <w:rsid w:val="00F64B96"/>
    <w:rsid w:val="00F67ACE"/>
    <w:rsid w:val="00F708F3"/>
    <w:rsid w:val="00F70FAE"/>
    <w:rsid w:val="00F7156B"/>
    <w:rsid w:val="00F717AD"/>
    <w:rsid w:val="00F71984"/>
    <w:rsid w:val="00F71A63"/>
    <w:rsid w:val="00F72436"/>
    <w:rsid w:val="00F7371C"/>
    <w:rsid w:val="00F744AF"/>
    <w:rsid w:val="00F74661"/>
    <w:rsid w:val="00F75A79"/>
    <w:rsid w:val="00F760C7"/>
    <w:rsid w:val="00F7732E"/>
    <w:rsid w:val="00F80EF1"/>
    <w:rsid w:val="00F8201D"/>
    <w:rsid w:val="00F8470F"/>
    <w:rsid w:val="00F857A8"/>
    <w:rsid w:val="00F85E03"/>
    <w:rsid w:val="00F8745B"/>
    <w:rsid w:val="00F879DC"/>
    <w:rsid w:val="00F904EE"/>
    <w:rsid w:val="00F90A23"/>
    <w:rsid w:val="00F91BA5"/>
    <w:rsid w:val="00F92044"/>
    <w:rsid w:val="00F92BC4"/>
    <w:rsid w:val="00F93CA9"/>
    <w:rsid w:val="00F94866"/>
    <w:rsid w:val="00F96110"/>
    <w:rsid w:val="00F9645E"/>
    <w:rsid w:val="00F9690B"/>
    <w:rsid w:val="00F974F6"/>
    <w:rsid w:val="00FA04D5"/>
    <w:rsid w:val="00FA0E67"/>
    <w:rsid w:val="00FA248A"/>
    <w:rsid w:val="00FA2A48"/>
    <w:rsid w:val="00FA2CFB"/>
    <w:rsid w:val="00FA34D3"/>
    <w:rsid w:val="00FA5253"/>
    <w:rsid w:val="00FA5DA5"/>
    <w:rsid w:val="00FA6E99"/>
    <w:rsid w:val="00FA70A4"/>
    <w:rsid w:val="00FA71F3"/>
    <w:rsid w:val="00FB2147"/>
    <w:rsid w:val="00FB3455"/>
    <w:rsid w:val="00FB364B"/>
    <w:rsid w:val="00FB389B"/>
    <w:rsid w:val="00FB4274"/>
    <w:rsid w:val="00FB4573"/>
    <w:rsid w:val="00FB53F8"/>
    <w:rsid w:val="00FB5F78"/>
    <w:rsid w:val="00FB6E95"/>
    <w:rsid w:val="00FC0C4C"/>
    <w:rsid w:val="00FC0DC1"/>
    <w:rsid w:val="00FC19A4"/>
    <w:rsid w:val="00FC25F8"/>
    <w:rsid w:val="00FC2742"/>
    <w:rsid w:val="00FC3F73"/>
    <w:rsid w:val="00FC5CAB"/>
    <w:rsid w:val="00FC7B27"/>
    <w:rsid w:val="00FC7C9B"/>
    <w:rsid w:val="00FD050C"/>
    <w:rsid w:val="00FD0CD4"/>
    <w:rsid w:val="00FD2EDC"/>
    <w:rsid w:val="00FD3D52"/>
    <w:rsid w:val="00FD3DB2"/>
    <w:rsid w:val="00FD4E77"/>
    <w:rsid w:val="00FD58A6"/>
    <w:rsid w:val="00FD76D5"/>
    <w:rsid w:val="00FD79B6"/>
    <w:rsid w:val="00FE056A"/>
    <w:rsid w:val="00FE09EC"/>
    <w:rsid w:val="00FE25D3"/>
    <w:rsid w:val="00FE3376"/>
    <w:rsid w:val="00FE3616"/>
    <w:rsid w:val="00FE3A49"/>
    <w:rsid w:val="00FE4A9B"/>
    <w:rsid w:val="00FE68B9"/>
    <w:rsid w:val="00FE6CF0"/>
    <w:rsid w:val="00FE7B1B"/>
    <w:rsid w:val="00FE7C01"/>
    <w:rsid w:val="00FE7D6C"/>
    <w:rsid w:val="00FF0310"/>
    <w:rsid w:val="00FF0369"/>
    <w:rsid w:val="00FF2658"/>
    <w:rsid w:val="00FF2659"/>
    <w:rsid w:val="00FF277D"/>
    <w:rsid w:val="00FF3319"/>
    <w:rsid w:val="00FF3E96"/>
    <w:rsid w:val="00FF4556"/>
    <w:rsid w:val="00FF47CF"/>
    <w:rsid w:val="00FF4D22"/>
    <w:rsid w:val="00FF4EA4"/>
    <w:rsid w:val="00FF4FA1"/>
    <w:rsid w:val="00FF5518"/>
    <w:rsid w:val="00FF7926"/>
    <w:rsid w:val="03E9559C"/>
    <w:rsid w:val="05D80386"/>
    <w:rsid w:val="0B4E191A"/>
    <w:rsid w:val="0BD61664"/>
    <w:rsid w:val="0C04372D"/>
    <w:rsid w:val="0C5C350D"/>
    <w:rsid w:val="113F7937"/>
    <w:rsid w:val="121E5234"/>
    <w:rsid w:val="157E491C"/>
    <w:rsid w:val="158C650E"/>
    <w:rsid w:val="162C5AC4"/>
    <w:rsid w:val="17742534"/>
    <w:rsid w:val="184448B3"/>
    <w:rsid w:val="1AAD055E"/>
    <w:rsid w:val="1BA13846"/>
    <w:rsid w:val="2115592A"/>
    <w:rsid w:val="22263993"/>
    <w:rsid w:val="22A25B30"/>
    <w:rsid w:val="22A75DDE"/>
    <w:rsid w:val="25EE073B"/>
    <w:rsid w:val="27FE2A93"/>
    <w:rsid w:val="28A62185"/>
    <w:rsid w:val="2CA750BB"/>
    <w:rsid w:val="2D9676EF"/>
    <w:rsid w:val="2E083BA4"/>
    <w:rsid w:val="2E256BB3"/>
    <w:rsid w:val="2E517E62"/>
    <w:rsid w:val="30A527A8"/>
    <w:rsid w:val="350A52D1"/>
    <w:rsid w:val="37C52748"/>
    <w:rsid w:val="388C1380"/>
    <w:rsid w:val="38AB7EFD"/>
    <w:rsid w:val="38CA6AAF"/>
    <w:rsid w:val="3979276D"/>
    <w:rsid w:val="3A573E72"/>
    <w:rsid w:val="3B4F6B1F"/>
    <w:rsid w:val="3B5A5B9E"/>
    <w:rsid w:val="3F2F3289"/>
    <w:rsid w:val="3F5C308B"/>
    <w:rsid w:val="40ED015A"/>
    <w:rsid w:val="4291135B"/>
    <w:rsid w:val="44A61BA7"/>
    <w:rsid w:val="45A56BC4"/>
    <w:rsid w:val="46E87374"/>
    <w:rsid w:val="47342B50"/>
    <w:rsid w:val="484544E5"/>
    <w:rsid w:val="4AB200BC"/>
    <w:rsid w:val="4C882E4D"/>
    <w:rsid w:val="4D256F2D"/>
    <w:rsid w:val="4D4F1118"/>
    <w:rsid w:val="4D897E9C"/>
    <w:rsid w:val="4E7A5ACA"/>
    <w:rsid w:val="500A1234"/>
    <w:rsid w:val="50166EF5"/>
    <w:rsid w:val="503969B0"/>
    <w:rsid w:val="50963CA4"/>
    <w:rsid w:val="54853F38"/>
    <w:rsid w:val="556A710F"/>
    <w:rsid w:val="55904062"/>
    <w:rsid w:val="55ED715A"/>
    <w:rsid w:val="56D006D2"/>
    <w:rsid w:val="58A2778B"/>
    <w:rsid w:val="5B1D180F"/>
    <w:rsid w:val="60113F49"/>
    <w:rsid w:val="614E4671"/>
    <w:rsid w:val="62042DFE"/>
    <w:rsid w:val="62543C2B"/>
    <w:rsid w:val="63C9334C"/>
    <w:rsid w:val="63F779FB"/>
    <w:rsid w:val="66C95ABB"/>
    <w:rsid w:val="6875607D"/>
    <w:rsid w:val="6886016B"/>
    <w:rsid w:val="688D321A"/>
    <w:rsid w:val="69074587"/>
    <w:rsid w:val="6AF31C6D"/>
    <w:rsid w:val="6CD172C7"/>
    <w:rsid w:val="6CD43148"/>
    <w:rsid w:val="6D186900"/>
    <w:rsid w:val="6E5C48B3"/>
    <w:rsid w:val="70B34BB8"/>
    <w:rsid w:val="713A0E4F"/>
    <w:rsid w:val="71B47A90"/>
    <w:rsid w:val="748935F5"/>
    <w:rsid w:val="7654307A"/>
    <w:rsid w:val="7662268B"/>
    <w:rsid w:val="774E5082"/>
    <w:rsid w:val="783331B4"/>
    <w:rsid w:val="794337D6"/>
    <w:rsid w:val="79C961A9"/>
    <w:rsid w:val="7AF705E4"/>
    <w:rsid w:val="7BBE54DB"/>
    <w:rsid w:val="7BC942C8"/>
    <w:rsid w:val="7ED649B7"/>
    <w:rsid w:val="7FF77C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/>
    <w:lsdException w:name="toc 2" w:semiHidden="1" w:uiPriority="0"/>
    <w:lsdException w:name="toc 3" w:semiHidden="1" w:uiPriority="0" w:qFormat="1"/>
    <w:lsdException w:name="toc 4" w:semiHidden="1" w:uiPriority="0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uiPriority="0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iPriority="0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 w:qFormat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C2554A"/>
    <w:pPr>
      <w:widowControl w:val="0"/>
      <w:spacing w:beforeLines="100" w:afterLines="100" w:line="360" w:lineRule="auto"/>
      <w:jc w:val="both"/>
    </w:pPr>
    <w:rPr>
      <w:kern w:val="2"/>
      <w:sz w:val="24"/>
      <w:szCs w:val="24"/>
    </w:rPr>
  </w:style>
  <w:style w:type="paragraph" w:styleId="11">
    <w:name w:val="heading 1"/>
    <w:basedOn w:val="20"/>
    <w:next w:val="a9"/>
    <w:qFormat/>
    <w:rsid w:val="00C2554A"/>
    <w:pPr>
      <w:numPr>
        <w:ilvl w:val="0"/>
      </w:numPr>
      <w:spacing w:before="120" w:after="120"/>
      <w:outlineLvl w:val="0"/>
    </w:pPr>
    <w:rPr>
      <w:rFonts w:ascii="Times New Roman" w:hAnsi="Times New Roman" w:cs="Times New Roman"/>
      <w:iCs w:val="0"/>
      <w:kern w:val="44"/>
      <w:szCs w:val="28"/>
    </w:rPr>
  </w:style>
  <w:style w:type="paragraph" w:styleId="20">
    <w:name w:val="heading 2"/>
    <w:basedOn w:val="a9"/>
    <w:next w:val="a9"/>
    <w:link w:val="2Char"/>
    <w:qFormat/>
    <w:rsid w:val="00C2554A"/>
    <w:pPr>
      <w:numPr>
        <w:ilvl w:val="1"/>
        <w:numId w:val="1"/>
      </w:numPr>
      <w:spacing w:line="440" w:lineRule="exact"/>
      <w:outlineLvl w:val="1"/>
    </w:pPr>
    <w:rPr>
      <w:rFonts w:ascii="Arial" w:eastAsia="黑体" w:hAnsi="Arial" w:cs="Arial"/>
      <w:iCs/>
      <w:szCs w:val="32"/>
      <w:lang w:val="de-DE" w:eastAsia="de-DE"/>
    </w:rPr>
  </w:style>
  <w:style w:type="paragraph" w:styleId="3">
    <w:name w:val="heading 3"/>
    <w:basedOn w:val="a9"/>
    <w:next w:val="a9"/>
    <w:link w:val="3Char"/>
    <w:qFormat/>
    <w:rsid w:val="00C2554A"/>
    <w:pPr>
      <w:numPr>
        <w:ilvl w:val="2"/>
        <w:numId w:val="1"/>
      </w:numPr>
      <w:spacing w:line="440" w:lineRule="exact"/>
      <w:outlineLvl w:val="2"/>
    </w:pPr>
    <w:rPr>
      <w:rFonts w:ascii="宋体"/>
      <w:szCs w:val="28"/>
    </w:rPr>
  </w:style>
  <w:style w:type="paragraph" w:styleId="4">
    <w:name w:val="heading 4"/>
    <w:basedOn w:val="a9"/>
    <w:next w:val="a9"/>
    <w:link w:val="4Char"/>
    <w:qFormat/>
    <w:rsid w:val="00C2554A"/>
    <w:pPr>
      <w:keepNext/>
      <w:keepLines/>
      <w:numPr>
        <w:ilvl w:val="3"/>
        <w:numId w:val="2"/>
      </w:numPr>
      <w:jc w:val="left"/>
      <w:outlineLvl w:val="3"/>
    </w:pPr>
    <w:rPr>
      <w:rFonts w:ascii="黑体" w:eastAsia="黑体" w:hAnsi="宋体"/>
      <w:bCs/>
      <w:iCs/>
      <w:color w:val="000000"/>
      <w:kern w:val="24"/>
      <w:szCs w:val="28"/>
      <w:lang w:val="de-DE"/>
    </w:rPr>
  </w:style>
  <w:style w:type="paragraph" w:styleId="5">
    <w:name w:val="heading 5"/>
    <w:basedOn w:val="a9"/>
    <w:next w:val="a9"/>
    <w:link w:val="5Char"/>
    <w:qFormat/>
    <w:rsid w:val="00C2554A"/>
    <w:pPr>
      <w:keepNext/>
      <w:keepLines/>
      <w:numPr>
        <w:ilvl w:val="4"/>
        <w:numId w:val="2"/>
      </w:numPr>
      <w:spacing w:before="280" w:after="290" w:line="376" w:lineRule="auto"/>
      <w:jc w:val="left"/>
      <w:outlineLvl w:val="4"/>
    </w:pPr>
    <w:rPr>
      <w:b/>
      <w:bCs/>
      <w:iCs/>
      <w:sz w:val="28"/>
      <w:szCs w:val="28"/>
      <w:lang w:val="de-DE"/>
    </w:rPr>
  </w:style>
  <w:style w:type="paragraph" w:styleId="6">
    <w:name w:val="heading 6"/>
    <w:basedOn w:val="a9"/>
    <w:next w:val="a9"/>
    <w:link w:val="6Char"/>
    <w:qFormat/>
    <w:rsid w:val="00C2554A"/>
    <w:pPr>
      <w:keepNext/>
      <w:keepLines/>
      <w:numPr>
        <w:ilvl w:val="5"/>
        <w:numId w:val="2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  <w:iCs/>
      <w:lang w:val="de-DE"/>
    </w:rPr>
  </w:style>
  <w:style w:type="paragraph" w:styleId="7">
    <w:name w:val="heading 7"/>
    <w:basedOn w:val="a9"/>
    <w:next w:val="a9"/>
    <w:link w:val="7Char"/>
    <w:qFormat/>
    <w:rsid w:val="00C2554A"/>
    <w:pPr>
      <w:keepNext/>
      <w:keepLines/>
      <w:numPr>
        <w:ilvl w:val="6"/>
        <w:numId w:val="2"/>
      </w:numPr>
      <w:spacing w:before="240" w:after="64" w:line="320" w:lineRule="auto"/>
      <w:jc w:val="left"/>
      <w:outlineLvl w:val="6"/>
    </w:pPr>
    <w:rPr>
      <w:b/>
      <w:bCs/>
      <w:iCs/>
      <w:lang w:val="de-DE"/>
    </w:rPr>
  </w:style>
  <w:style w:type="paragraph" w:styleId="8">
    <w:name w:val="heading 8"/>
    <w:basedOn w:val="a9"/>
    <w:next w:val="a9"/>
    <w:link w:val="8Char"/>
    <w:qFormat/>
    <w:rsid w:val="00C2554A"/>
    <w:pPr>
      <w:keepNext/>
      <w:keepLines/>
      <w:numPr>
        <w:ilvl w:val="7"/>
        <w:numId w:val="2"/>
      </w:numPr>
      <w:spacing w:before="240" w:after="64" w:line="320" w:lineRule="auto"/>
      <w:jc w:val="left"/>
      <w:outlineLvl w:val="7"/>
    </w:pPr>
    <w:rPr>
      <w:rFonts w:ascii="Arial" w:eastAsia="黑体" w:hAnsi="Arial"/>
      <w:iCs/>
      <w:lang w:val="de-DE"/>
    </w:rPr>
  </w:style>
  <w:style w:type="paragraph" w:styleId="9">
    <w:name w:val="heading 9"/>
    <w:basedOn w:val="a9"/>
    <w:next w:val="a9"/>
    <w:link w:val="9Char"/>
    <w:qFormat/>
    <w:rsid w:val="00C2554A"/>
    <w:pPr>
      <w:keepNext/>
      <w:keepLines/>
      <w:numPr>
        <w:ilvl w:val="8"/>
        <w:numId w:val="2"/>
      </w:numPr>
      <w:spacing w:before="240" w:after="64" w:line="320" w:lineRule="auto"/>
      <w:jc w:val="left"/>
      <w:outlineLvl w:val="8"/>
    </w:pPr>
    <w:rPr>
      <w:rFonts w:ascii="Arial" w:eastAsia="黑体" w:hAnsi="Arial"/>
      <w:iCs/>
      <w:szCs w:val="21"/>
      <w:lang w:val="de-D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annotation subject"/>
    <w:basedOn w:val="ae"/>
    <w:next w:val="ae"/>
    <w:semiHidden/>
    <w:rsid w:val="00C2554A"/>
    <w:rPr>
      <w:b/>
      <w:bCs/>
    </w:rPr>
  </w:style>
  <w:style w:type="paragraph" w:styleId="ae">
    <w:name w:val="annotation text"/>
    <w:basedOn w:val="a9"/>
    <w:semiHidden/>
    <w:rsid w:val="00C2554A"/>
    <w:pPr>
      <w:jc w:val="left"/>
    </w:pPr>
  </w:style>
  <w:style w:type="paragraph" w:styleId="af">
    <w:name w:val="Body Text First Indent"/>
    <w:basedOn w:val="af0"/>
    <w:rsid w:val="00C2554A"/>
    <w:pPr>
      <w:ind w:firstLineChars="100" w:firstLine="420"/>
    </w:pPr>
  </w:style>
  <w:style w:type="paragraph" w:styleId="af0">
    <w:name w:val="Body Text"/>
    <w:basedOn w:val="a9"/>
    <w:rsid w:val="00C2554A"/>
    <w:pPr>
      <w:spacing w:after="120"/>
    </w:pPr>
  </w:style>
  <w:style w:type="paragraph" w:styleId="af1">
    <w:name w:val="Normal Indent"/>
    <w:basedOn w:val="a9"/>
    <w:link w:val="Char"/>
    <w:rsid w:val="00C2554A"/>
    <w:pPr>
      <w:ind w:firstLineChars="200" w:firstLine="200"/>
    </w:pPr>
    <w:rPr>
      <w:szCs w:val="20"/>
    </w:rPr>
  </w:style>
  <w:style w:type="paragraph" w:styleId="af2">
    <w:name w:val="caption"/>
    <w:basedOn w:val="a9"/>
    <w:next w:val="a9"/>
    <w:qFormat/>
    <w:rsid w:val="00C2554A"/>
    <w:pPr>
      <w:spacing w:line="400" w:lineRule="exact"/>
      <w:ind w:rightChars="-71" w:right="-170"/>
      <w:jc w:val="center"/>
    </w:pPr>
    <w:rPr>
      <w:rFonts w:ascii="Cambria" w:hAnsi="Cambria"/>
      <w:b/>
      <w:szCs w:val="20"/>
    </w:rPr>
  </w:style>
  <w:style w:type="paragraph" w:styleId="af3">
    <w:name w:val="Document Map"/>
    <w:basedOn w:val="a9"/>
    <w:semiHidden/>
    <w:rsid w:val="00C2554A"/>
    <w:pPr>
      <w:shd w:val="clear" w:color="auto" w:fill="000080"/>
    </w:pPr>
  </w:style>
  <w:style w:type="paragraph" w:styleId="af4">
    <w:name w:val="Body Text Indent"/>
    <w:basedOn w:val="a9"/>
    <w:link w:val="Char1"/>
    <w:uiPriority w:val="99"/>
    <w:unhideWhenUsed/>
    <w:rsid w:val="00C2554A"/>
    <w:pPr>
      <w:spacing w:after="120"/>
      <w:ind w:leftChars="200" w:left="420"/>
    </w:pPr>
  </w:style>
  <w:style w:type="paragraph" w:styleId="30">
    <w:name w:val="toc 3"/>
    <w:basedOn w:val="a9"/>
    <w:next w:val="a9"/>
    <w:semiHidden/>
    <w:qFormat/>
    <w:rsid w:val="00C2554A"/>
    <w:pPr>
      <w:ind w:leftChars="400" w:left="840"/>
    </w:pPr>
  </w:style>
  <w:style w:type="paragraph" w:styleId="af5">
    <w:name w:val="Date"/>
    <w:basedOn w:val="a9"/>
    <w:next w:val="a9"/>
    <w:rsid w:val="00C2554A"/>
    <w:pPr>
      <w:spacing w:line="440" w:lineRule="atLeast"/>
    </w:pPr>
    <w:rPr>
      <w:szCs w:val="20"/>
    </w:rPr>
  </w:style>
  <w:style w:type="paragraph" w:styleId="af6">
    <w:name w:val="Balloon Text"/>
    <w:basedOn w:val="a9"/>
    <w:semiHidden/>
    <w:rsid w:val="00C2554A"/>
    <w:rPr>
      <w:sz w:val="18"/>
      <w:szCs w:val="18"/>
    </w:rPr>
  </w:style>
  <w:style w:type="paragraph" w:styleId="af7">
    <w:name w:val="footer"/>
    <w:basedOn w:val="a9"/>
    <w:link w:val="Char0"/>
    <w:uiPriority w:val="99"/>
    <w:unhideWhenUsed/>
    <w:rsid w:val="00C25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Body Text First Indent 2"/>
    <w:basedOn w:val="af4"/>
    <w:rsid w:val="00C2554A"/>
    <w:pPr>
      <w:spacing w:line="440" w:lineRule="atLeast"/>
      <w:ind w:firstLineChars="200" w:firstLine="420"/>
    </w:pPr>
  </w:style>
  <w:style w:type="paragraph" w:styleId="af8">
    <w:name w:val="header"/>
    <w:basedOn w:val="a9"/>
    <w:link w:val="Char2"/>
    <w:unhideWhenUsed/>
    <w:rsid w:val="00C25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9"/>
    <w:next w:val="a9"/>
    <w:semiHidden/>
    <w:rsid w:val="00C2554A"/>
    <w:pPr>
      <w:numPr>
        <w:numId w:val="3"/>
      </w:numPr>
      <w:tabs>
        <w:tab w:val="clear" w:pos="420"/>
        <w:tab w:val="left" w:pos="360"/>
      </w:tabs>
      <w:spacing w:before="120" w:after="120" w:line="440" w:lineRule="atLeast"/>
      <w:ind w:left="360" w:hanging="360"/>
      <w:jc w:val="left"/>
    </w:pPr>
    <w:rPr>
      <w:bCs/>
      <w:caps/>
    </w:rPr>
  </w:style>
  <w:style w:type="paragraph" w:styleId="40">
    <w:name w:val="toc 4"/>
    <w:basedOn w:val="a9"/>
    <w:next w:val="a9"/>
    <w:semiHidden/>
    <w:rsid w:val="00C2554A"/>
    <w:pPr>
      <w:ind w:leftChars="600" w:left="1260"/>
    </w:pPr>
  </w:style>
  <w:style w:type="paragraph" w:styleId="31">
    <w:name w:val="Body Text Indent 3"/>
    <w:basedOn w:val="a9"/>
    <w:rsid w:val="00C2554A"/>
    <w:pPr>
      <w:spacing w:after="120"/>
      <w:ind w:leftChars="200" w:left="420"/>
    </w:pPr>
    <w:rPr>
      <w:sz w:val="16"/>
      <w:szCs w:val="16"/>
    </w:rPr>
  </w:style>
  <w:style w:type="paragraph" w:styleId="22">
    <w:name w:val="toc 2"/>
    <w:basedOn w:val="a9"/>
    <w:next w:val="a9"/>
    <w:semiHidden/>
    <w:rsid w:val="00C2554A"/>
    <w:pPr>
      <w:ind w:leftChars="200" w:left="420"/>
    </w:pPr>
  </w:style>
  <w:style w:type="paragraph" w:styleId="af9">
    <w:name w:val="Title"/>
    <w:basedOn w:val="a9"/>
    <w:qFormat/>
    <w:rsid w:val="00C2554A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a">
    <w:name w:val="page number"/>
    <w:basedOn w:val="aa"/>
    <w:rsid w:val="00C2554A"/>
  </w:style>
  <w:style w:type="character" w:styleId="afb">
    <w:name w:val="FollowedHyperlink"/>
    <w:qFormat/>
    <w:rsid w:val="00C2554A"/>
    <w:rPr>
      <w:color w:val="800080"/>
      <w:u w:val="single"/>
    </w:rPr>
  </w:style>
  <w:style w:type="character" w:styleId="afc">
    <w:name w:val="Emphasis"/>
    <w:basedOn w:val="aa"/>
    <w:uiPriority w:val="20"/>
    <w:qFormat/>
    <w:rsid w:val="00C2554A"/>
    <w:rPr>
      <w:i/>
      <w:iCs/>
    </w:rPr>
  </w:style>
  <w:style w:type="character" w:styleId="afd">
    <w:name w:val="Hyperlink"/>
    <w:rsid w:val="00C2554A"/>
    <w:rPr>
      <w:color w:val="0000FF"/>
      <w:u w:val="single"/>
    </w:rPr>
  </w:style>
  <w:style w:type="character" w:styleId="afe">
    <w:name w:val="annotation reference"/>
    <w:semiHidden/>
    <w:rsid w:val="00C2554A"/>
    <w:rPr>
      <w:sz w:val="21"/>
      <w:szCs w:val="21"/>
    </w:rPr>
  </w:style>
  <w:style w:type="table" w:styleId="aff">
    <w:name w:val="Table Grid"/>
    <w:basedOn w:val="ab"/>
    <w:uiPriority w:val="59"/>
    <w:qFormat/>
    <w:rsid w:val="00C2554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0">
    <w:name w:val="Table Grid 5"/>
    <w:basedOn w:val="ab"/>
    <w:qFormat/>
    <w:rsid w:val="00C2554A"/>
    <w:pPr>
      <w:widowControl w:val="0"/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character" w:customStyle="1" w:styleId="Char2">
    <w:name w:val="页眉 Char"/>
    <w:link w:val="af8"/>
    <w:uiPriority w:val="99"/>
    <w:semiHidden/>
    <w:qFormat/>
    <w:rsid w:val="00C2554A"/>
    <w:rPr>
      <w:kern w:val="2"/>
      <w:sz w:val="18"/>
      <w:szCs w:val="18"/>
    </w:rPr>
  </w:style>
  <w:style w:type="character" w:customStyle="1" w:styleId="Char0">
    <w:name w:val="页脚 Char"/>
    <w:link w:val="af7"/>
    <w:uiPriority w:val="99"/>
    <w:rsid w:val="00C2554A"/>
    <w:rPr>
      <w:kern w:val="2"/>
      <w:sz w:val="18"/>
      <w:szCs w:val="18"/>
    </w:rPr>
  </w:style>
  <w:style w:type="paragraph" w:customStyle="1" w:styleId="aff0">
    <w:name w:val="封面标题"/>
    <w:basedOn w:val="a9"/>
    <w:rsid w:val="00C2554A"/>
    <w:pPr>
      <w:framePr w:hSpace="180" w:wrap="around" w:vAnchor="page" w:hAnchor="margin" w:xAlign="center" w:y="1204"/>
      <w:jc w:val="center"/>
    </w:pPr>
    <w:rPr>
      <w:rFonts w:ascii="黑体" w:eastAsia="黑体"/>
      <w:bCs/>
      <w:iCs/>
      <w:color w:val="000000"/>
      <w:kern w:val="36"/>
      <w:sz w:val="44"/>
      <w:szCs w:val="44"/>
    </w:rPr>
  </w:style>
  <w:style w:type="character" w:customStyle="1" w:styleId="projectinfofont1">
    <w:name w:val="projectinfofont1"/>
    <w:qFormat/>
    <w:rsid w:val="00C2554A"/>
    <w:rPr>
      <w:color w:val="000000"/>
      <w:sz w:val="19"/>
      <w:szCs w:val="19"/>
    </w:rPr>
  </w:style>
  <w:style w:type="character" w:customStyle="1" w:styleId="2Char">
    <w:name w:val="标题 2 Char"/>
    <w:link w:val="20"/>
    <w:qFormat/>
    <w:rsid w:val="00C2554A"/>
    <w:rPr>
      <w:rFonts w:ascii="Arial" w:eastAsia="黑体" w:hAnsi="Arial" w:cs="Arial"/>
      <w:iCs/>
      <w:kern w:val="2"/>
      <w:sz w:val="24"/>
      <w:szCs w:val="32"/>
      <w:lang w:val="de-DE" w:eastAsia="de-DE"/>
    </w:rPr>
  </w:style>
  <w:style w:type="character" w:customStyle="1" w:styleId="3Char">
    <w:name w:val="标题 3 Char"/>
    <w:link w:val="3"/>
    <w:rsid w:val="00C2554A"/>
    <w:rPr>
      <w:rFonts w:ascii="宋体"/>
      <w:kern w:val="2"/>
      <w:sz w:val="24"/>
      <w:szCs w:val="28"/>
    </w:rPr>
  </w:style>
  <w:style w:type="character" w:customStyle="1" w:styleId="4Char">
    <w:name w:val="标题 4 Char"/>
    <w:link w:val="4"/>
    <w:qFormat/>
    <w:rsid w:val="00C2554A"/>
    <w:rPr>
      <w:rFonts w:ascii="黑体" w:eastAsia="黑体" w:hAnsi="宋体"/>
      <w:bCs/>
      <w:iCs/>
      <w:color w:val="000000"/>
      <w:kern w:val="24"/>
      <w:sz w:val="24"/>
      <w:szCs w:val="28"/>
      <w:lang w:val="de-DE"/>
    </w:rPr>
  </w:style>
  <w:style w:type="character" w:customStyle="1" w:styleId="5Char">
    <w:name w:val="标题 5 Char"/>
    <w:link w:val="5"/>
    <w:rsid w:val="00C2554A"/>
    <w:rPr>
      <w:b/>
      <w:bCs/>
      <w:iCs/>
      <w:kern w:val="2"/>
      <w:sz w:val="28"/>
      <w:szCs w:val="28"/>
      <w:lang w:val="de-DE"/>
    </w:rPr>
  </w:style>
  <w:style w:type="character" w:customStyle="1" w:styleId="6Char">
    <w:name w:val="标题 6 Char"/>
    <w:link w:val="6"/>
    <w:rsid w:val="00C2554A"/>
    <w:rPr>
      <w:rFonts w:ascii="Arial" w:eastAsia="黑体" w:hAnsi="Arial"/>
      <w:b/>
      <w:bCs/>
      <w:iCs/>
      <w:kern w:val="2"/>
      <w:sz w:val="24"/>
      <w:szCs w:val="24"/>
      <w:lang w:val="de-DE"/>
    </w:rPr>
  </w:style>
  <w:style w:type="character" w:customStyle="1" w:styleId="7Char">
    <w:name w:val="标题 7 Char"/>
    <w:link w:val="7"/>
    <w:qFormat/>
    <w:rsid w:val="00C2554A"/>
    <w:rPr>
      <w:b/>
      <w:bCs/>
      <w:iCs/>
      <w:kern w:val="2"/>
      <w:sz w:val="24"/>
      <w:szCs w:val="24"/>
      <w:lang w:val="de-DE"/>
    </w:rPr>
  </w:style>
  <w:style w:type="character" w:customStyle="1" w:styleId="8Char">
    <w:name w:val="标题 8 Char"/>
    <w:link w:val="8"/>
    <w:rsid w:val="00C2554A"/>
    <w:rPr>
      <w:rFonts w:ascii="Arial" w:eastAsia="黑体" w:hAnsi="Arial"/>
      <w:iCs/>
      <w:kern w:val="2"/>
      <w:sz w:val="24"/>
      <w:szCs w:val="24"/>
      <w:lang w:val="de-DE"/>
    </w:rPr>
  </w:style>
  <w:style w:type="character" w:customStyle="1" w:styleId="9Char">
    <w:name w:val="标题 9 Char"/>
    <w:link w:val="9"/>
    <w:qFormat/>
    <w:rsid w:val="00C2554A"/>
    <w:rPr>
      <w:rFonts w:ascii="Arial" w:eastAsia="黑体" w:hAnsi="Arial"/>
      <w:iCs/>
      <w:kern w:val="2"/>
      <w:sz w:val="24"/>
      <w:szCs w:val="21"/>
      <w:lang w:val="de-DE"/>
    </w:rPr>
  </w:style>
  <w:style w:type="paragraph" w:customStyle="1" w:styleId="aff1">
    <w:name w:val="内页标题"/>
    <w:basedOn w:val="aff0"/>
    <w:qFormat/>
    <w:rsid w:val="00C2554A"/>
    <w:pPr>
      <w:framePr w:hSpace="0" w:wrap="around" w:vAnchor="margin" w:hAnchor="text" w:xAlign="left" w:yAlign="inline"/>
      <w:spacing w:after="240" w:line="440" w:lineRule="exact"/>
    </w:pPr>
    <w:rPr>
      <w:rFonts w:hAnsi="宋体" w:cs="宋体"/>
      <w:b/>
      <w:sz w:val="32"/>
      <w:szCs w:val="20"/>
    </w:rPr>
  </w:style>
  <w:style w:type="paragraph" w:customStyle="1" w:styleId="aff2">
    <w:name w:val="文章正文"/>
    <w:basedOn w:val="a9"/>
    <w:rsid w:val="00C2554A"/>
    <w:pPr>
      <w:ind w:firstLineChars="200" w:firstLine="200"/>
      <w:jc w:val="left"/>
    </w:pPr>
    <w:rPr>
      <w:iCs/>
      <w:lang w:val="de-DE"/>
    </w:rPr>
  </w:style>
  <w:style w:type="character" w:customStyle="1" w:styleId="detailobjname1">
    <w:name w:val="detailobjname1"/>
    <w:qFormat/>
    <w:rsid w:val="00C2554A"/>
    <w:rPr>
      <w:b/>
      <w:bCs/>
      <w:color w:val="000000"/>
      <w:sz w:val="24"/>
      <w:szCs w:val="24"/>
    </w:rPr>
  </w:style>
  <w:style w:type="paragraph" w:customStyle="1" w:styleId="a">
    <w:name w:val="图形"/>
    <w:rsid w:val="00C2554A"/>
    <w:pPr>
      <w:numPr>
        <w:numId w:val="4"/>
      </w:numPr>
      <w:tabs>
        <w:tab w:val="clear" w:pos="620"/>
      </w:tabs>
      <w:spacing w:line="440" w:lineRule="exact"/>
      <w:ind w:rightChars="-71" w:right="-170" w:firstLineChars="200" w:firstLine="200"/>
      <w:jc w:val="center"/>
    </w:pPr>
    <w:rPr>
      <w:rFonts w:ascii="黑体" w:eastAsia="黑体" w:hAnsi="宋体" w:cs="Arial"/>
      <w:iCs/>
      <w:sz w:val="24"/>
      <w:lang w:val="de-DE"/>
    </w:rPr>
  </w:style>
  <w:style w:type="paragraph" w:customStyle="1" w:styleId="a0">
    <w:name w:val="表格"/>
    <w:basedOn w:val="a9"/>
    <w:next w:val="a9"/>
    <w:qFormat/>
    <w:rsid w:val="00C2554A"/>
    <w:pPr>
      <w:numPr>
        <w:numId w:val="5"/>
      </w:numPr>
      <w:ind w:rightChars="-71" w:right="-170"/>
      <w:jc w:val="center"/>
    </w:pPr>
    <w:rPr>
      <w:rFonts w:eastAsia="黑体"/>
      <w:iCs/>
      <w:lang w:val="de-DE"/>
    </w:rPr>
  </w:style>
  <w:style w:type="paragraph" w:customStyle="1" w:styleId="aff3">
    <w:name w:val="[段]"/>
    <w:link w:val="Char3"/>
    <w:qFormat/>
    <w:rsid w:val="00C2554A"/>
    <w:pPr>
      <w:autoSpaceDE w:val="0"/>
      <w:autoSpaceDN w:val="0"/>
      <w:spacing w:line="300" w:lineRule="auto"/>
      <w:ind w:firstLineChars="200" w:firstLine="200"/>
      <w:jc w:val="both"/>
    </w:pPr>
    <w:rPr>
      <w:rFonts w:ascii="宋体" w:hAnsi="宋体"/>
      <w:kern w:val="2"/>
      <w:sz w:val="24"/>
      <w:szCs w:val="24"/>
    </w:rPr>
  </w:style>
  <w:style w:type="character" w:customStyle="1" w:styleId="Char3">
    <w:name w:val="[段] Char"/>
    <w:link w:val="aff3"/>
    <w:rsid w:val="00C2554A"/>
    <w:rPr>
      <w:rFonts w:ascii="宋体" w:hAnsi="宋体"/>
      <w:kern w:val="2"/>
      <w:sz w:val="24"/>
      <w:szCs w:val="24"/>
      <w:lang w:val="en-US" w:eastAsia="zh-CN" w:bidi="ar-SA"/>
    </w:rPr>
  </w:style>
  <w:style w:type="paragraph" w:customStyle="1" w:styleId="a2">
    <w:name w:val="注×："/>
    <w:next w:val="a9"/>
    <w:qFormat/>
    <w:rsid w:val="00C2554A"/>
    <w:pPr>
      <w:widowControl w:val="0"/>
      <w:numPr>
        <w:numId w:val="6"/>
      </w:numPr>
      <w:tabs>
        <w:tab w:val="clear" w:pos="794"/>
        <w:tab w:val="left" w:pos="630"/>
      </w:tabs>
      <w:autoSpaceDE w:val="0"/>
      <w:autoSpaceDN w:val="0"/>
      <w:spacing w:line="300" w:lineRule="auto"/>
      <w:ind w:rightChars="100" w:right="100"/>
    </w:pPr>
    <w:rPr>
      <w:sz w:val="21"/>
    </w:rPr>
  </w:style>
  <w:style w:type="paragraph" w:customStyle="1" w:styleId="aff4">
    <w:name w:val="表格文字五号"/>
    <w:basedOn w:val="a9"/>
    <w:qFormat/>
    <w:rsid w:val="00C2554A"/>
    <w:pPr>
      <w:spacing w:line="300" w:lineRule="auto"/>
      <w:ind w:rightChars="-71" w:right="-170"/>
    </w:pPr>
  </w:style>
  <w:style w:type="character" w:customStyle="1" w:styleId="Char1">
    <w:name w:val="正文文本缩进 Char1"/>
    <w:link w:val="af4"/>
    <w:uiPriority w:val="99"/>
    <w:semiHidden/>
    <w:rsid w:val="00C2554A"/>
    <w:rPr>
      <w:kern w:val="2"/>
      <w:sz w:val="21"/>
      <w:szCs w:val="24"/>
    </w:rPr>
  </w:style>
  <w:style w:type="character" w:customStyle="1" w:styleId="jsttextcell1">
    <w:name w:val="jsttextcell1"/>
    <w:basedOn w:val="aa"/>
    <w:rsid w:val="00C2554A"/>
  </w:style>
  <w:style w:type="paragraph" w:customStyle="1" w:styleId="23">
    <w:name w:val="正文 首行缩进:  2 字符"/>
    <w:basedOn w:val="a9"/>
    <w:qFormat/>
    <w:rsid w:val="00C2554A"/>
    <w:pPr>
      <w:ind w:firstLineChars="200" w:firstLine="560"/>
    </w:pPr>
    <w:rPr>
      <w:rFonts w:cs="宋体"/>
      <w:sz w:val="28"/>
      <w:szCs w:val="20"/>
    </w:rPr>
  </w:style>
  <w:style w:type="character" w:customStyle="1" w:styleId="Char">
    <w:name w:val="正文缩进 Char"/>
    <w:link w:val="af1"/>
    <w:qFormat/>
    <w:rsid w:val="00C2554A"/>
    <w:rPr>
      <w:rFonts w:eastAsia="宋体"/>
      <w:kern w:val="2"/>
      <w:sz w:val="24"/>
      <w:lang w:val="en-US" w:eastAsia="zh-CN" w:bidi="ar-SA"/>
    </w:rPr>
  </w:style>
  <w:style w:type="paragraph" w:customStyle="1" w:styleId="a3">
    <w:name w:val="五级条标题"/>
    <w:basedOn w:val="a9"/>
    <w:next w:val="af1"/>
    <w:qFormat/>
    <w:rsid w:val="00C2554A"/>
    <w:pPr>
      <w:numPr>
        <w:numId w:val="7"/>
      </w:numPr>
      <w:jc w:val="center"/>
      <w:outlineLvl w:val="6"/>
    </w:pPr>
    <w:rPr>
      <w:rFonts w:eastAsia="黑体"/>
      <w:szCs w:val="20"/>
    </w:rPr>
  </w:style>
  <w:style w:type="paragraph" w:customStyle="1" w:styleId="12">
    <w:name w:val="列出段落1"/>
    <w:basedOn w:val="a9"/>
    <w:qFormat/>
    <w:rsid w:val="00C2554A"/>
    <w:pPr>
      <w:ind w:firstLineChars="200" w:firstLine="420"/>
    </w:pPr>
    <w:rPr>
      <w:szCs w:val="20"/>
    </w:rPr>
  </w:style>
  <w:style w:type="paragraph" w:customStyle="1" w:styleId="Char4">
    <w:name w:val="Char"/>
    <w:basedOn w:val="a9"/>
    <w:rsid w:val="00C2554A"/>
    <w:pPr>
      <w:spacing w:line="360" w:lineRule="exact"/>
      <w:ind w:firstLineChars="200" w:firstLine="200"/>
    </w:pPr>
    <w:rPr>
      <w:rFonts w:ascii="Tahoma" w:hAnsi="Tahoma"/>
      <w:b/>
      <w:sz w:val="20"/>
      <w:szCs w:val="20"/>
    </w:rPr>
  </w:style>
  <w:style w:type="paragraph" w:customStyle="1" w:styleId="aff5">
    <w:name w:val="陈岩"/>
    <w:basedOn w:val="af4"/>
    <w:link w:val="Char5"/>
    <w:qFormat/>
    <w:rsid w:val="00C2554A"/>
    <w:pPr>
      <w:widowControl/>
      <w:adjustRightInd w:val="0"/>
      <w:snapToGrid w:val="0"/>
      <w:spacing w:after="0" w:line="440" w:lineRule="exact"/>
      <w:ind w:leftChars="0" w:left="0" w:firstLineChars="200" w:firstLine="480"/>
      <w:textAlignment w:val="baseline"/>
    </w:pPr>
    <w:rPr>
      <w:kern w:val="0"/>
    </w:rPr>
  </w:style>
  <w:style w:type="character" w:customStyle="1" w:styleId="Char5">
    <w:name w:val="陈岩 Char"/>
    <w:link w:val="aff5"/>
    <w:qFormat/>
    <w:rsid w:val="00C2554A"/>
    <w:rPr>
      <w:rFonts w:eastAsia="宋体"/>
      <w:sz w:val="24"/>
      <w:szCs w:val="24"/>
      <w:lang w:val="en-US" w:eastAsia="zh-CN" w:bidi="ar-SA"/>
    </w:rPr>
  </w:style>
  <w:style w:type="paragraph" w:customStyle="1" w:styleId="CharCharCharChar">
    <w:name w:val="Char Char Char Char"/>
    <w:basedOn w:val="a9"/>
    <w:rsid w:val="00C2554A"/>
    <w:pPr>
      <w:adjustRightInd w:val="0"/>
    </w:pPr>
    <w:rPr>
      <w:kern w:val="0"/>
      <w:szCs w:val="20"/>
    </w:rPr>
  </w:style>
  <w:style w:type="paragraph" w:customStyle="1" w:styleId="a4">
    <w:name w:val="章标题"/>
    <w:basedOn w:val="a9"/>
    <w:next w:val="af1"/>
    <w:qFormat/>
    <w:rsid w:val="00C2554A"/>
    <w:pPr>
      <w:numPr>
        <w:numId w:val="8"/>
      </w:numPr>
      <w:tabs>
        <w:tab w:val="clear" w:pos="1667"/>
      </w:tabs>
      <w:spacing w:beforeLines="150"/>
      <w:ind w:left="502" w:firstLine="0"/>
      <w:outlineLvl w:val="1"/>
    </w:pPr>
    <w:rPr>
      <w:rFonts w:eastAsia="黑体"/>
      <w:szCs w:val="20"/>
    </w:rPr>
  </w:style>
  <w:style w:type="paragraph" w:customStyle="1" w:styleId="a6">
    <w:name w:val="一级条标题"/>
    <w:basedOn w:val="a4"/>
    <w:next w:val="af1"/>
    <w:rsid w:val="00C2554A"/>
    <w:pPr>
      <w:numPr>
        <w:ilvl w:val="4"/>
        <w:numId w:val="9"/>
      </w:numPr>
      <w:spacing w:beforeLines="0"/>
      <w:outlineLvl w:val="2"/>
    </w:pPr>
  </w:style>
  <w:style w:type="paragraph" w:customStyle="1" w:styleId="a5">
    <w:name w:val="二级条标题"/>
    <w:basedOn w:val="a6"/>
    <w:next w:val="af1"/>
    <w:rsid w:val="00C2554A"/>
    <w:pPr>
      <w:numPr>
        <w:ilvl w:val="3"/>
      </w:numPr>
      <w:outlineLvl w:val="3"/>
    </w:pPr>
  </w:style>
  <w:style w:type="paragraph" w:customStyle="1" w:styleId="a7">
    <w:name w:val="目次"/>
    <w:next w:val="af0"/>
    <w:qFormat/>
    <w:rsid w:val="00C2554A"/>
    <w:pPr>
      <w:numPr>
        <w:ilvl w:val="5"/>
        <w:numId w:val="9"/>
      </w:numPr>
      <w:tabs>
        <w:tab w:val="left" w:pos="1667"/>
      </w:tabs>
      <w:spacing w:afterLines="150" w:line="360" w:lineRule="auto"/>
      <w:ind w:firstLine="227"/>
      <w:jc w:val="center"/>
    </w:pPr>
    <w:rPr>
      <w:rFonts w:eastAsia="黑体"/>
      <w:sz w:val="32"/>
    </w:rPr>
  </w:style>
  <w:style w:type="paragraph" w:customStyle="1" w:styleId="a8">
    <w:name w:val="三级条标题"/>
    <w:basedOn w:val="a5"/>
    <w:next w:val="af1"/>
    <w:rsid w:val="00C2554A"/>
    <w:pPr>
      <w:numPr>
        <w:ilvl w:val="6"/>
      </w:numPr>
      <w:outlineLvl w:val="4"/>
    </w:pPr>
  </w:style>
  <w:style w:type="paragraph" w:customStyle="1" w:styleId="aff6">
    <w:name w:val="正文表标题"/>
    <w:next w:val="af1"/>
    <w:qFormat/>
    <w:rsid w:val="00C2554A"/>
    <w:pPr>
      <w:spacing w:line="360" w:lineRule="auto"/>
      <w:jc w:val="center"/>
    </w:pPr>
    <w:rPr>
      <w:rFonts w:eastAsia="黑体"/>
      <w:sz w:val="21"/>
    </w:rPr>
  </w:style>
  <w:style w:type="paragraph" w:customStyle="1" w:styleId="aff7">
    <w:name w:val="段"/>
    <w:link w:val="Char6"/>
    <w:rsid w:val="00C2554A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Char6">
    <w:name w:val="段 Char"/>
    <w:link w:val="aff7"/>
    <w:rsid w:val="00C2554A"/>
    <w:rPr>
      <w:rFonts w:ascii="宋体" w:eastAsia="宋体"/>
      <w:sz w:val="21"/>
      <w:lang w:val="en-US" w:eastAsia="zh-CN" w:bidi="ar-SA"/>
    </w:rPr>
  </w:style>
  <w:style w:type="paragraph" w:customStyle="1" w:styleId="a1">
    <w:name w:val="正文图标题"/>
    <w:next w:val="af1"/>
    <w:link w:val="Char7"/>
    <w:qFormat/>
    <w:rsid w:val="00C2554A"/>
    <w:pPr>
      <w:numPr>
        <w:numId w:val="10"/>
      </w:numPr>
      <w:spacing w:line="360" w:lineRule="auto"/>
      <w:jc w:val="center"/>
    </w:pPr>
    <w:rPr>
      <w:rFonts w:eastAsia="黑体"/>
      <w:sz w:val="21"/>
    </w:rPr>
  </w:style>
  <w:style w:type="character" w:customStyle="1" w:styleId="Char7">
    <w:name w:val="正文图标题 Char"/>
    <w:link w:val="a1"/>
    <w:rsid w:val="00C2554A"/>
    <w:rPr>
      <w:rFonts w:eastAsia="黑体"/>
      <w:sz w:val="21"/>
    </w:rPr>
  </w:style>
  <w:style w:type="paragraph" w:customStyle="1" w:styleId="aff8">
    <w:name w:val="前言、引言标题"/>
    <w:next w:val="a9"/>
    <w:qFormat/>
    <w:rsid w:val="00C2554A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9">
    <w:name w:val="四级条标题"/>
    <w:basedOn w:val="a8"/>
    <w:next w:val="aff7"/>
    <w:rsid w:val="00C2554A"/>
    <w:pPr>
      <w:widowControl/>
      <w:numPr>
        <w:ilvl w:val="0"/>
        <w:numId w:val="0"/>
      </w:numPr>
      <w:spacing w:line="240" w:lineRule="auto"/>
      <w:outlineLvl w:val="5"/>
    </w:pPr>
    <w:rPr>
      <w:rFonts w:ascii="黑体"/>
      <w:kern w:val="0"/>
      <w:sz w:val="21"/>
    </w:rPr>
  </w:style>
  <w:style w:type="character" w:customStyle="1" w:styleId="Char8">
    <w:name w:val="正文缩进（首行缩进两字） Char"/>
    <w:rsid w:val="00C2554A"/>
    <w:rPr>
      <w:rFonts w:eastAsia="宋体"/>
      <w:kern w:val="2"/>
      <w:sz w:val="24"/>
      <w:lang w:val="en-US" w:eastAsia="zh-CN" w:bidi="ar-SA"/>
    </w:rPr>
  </w:style>
  <w:style w:type="paragraph" w:customStyle="1" w:styleId="Char2CharCharCharCharCharCharCharCharCharCharCharChar">
    <w:name w:val="Char2 Char Char Char Char Char Char Char Char Char Char Char Char"/>
    <w:basedOn w:val="af0"/>
    <w:link w:val="Char2CharCharCharCharCharCharCharCharCharCharCharCharChar"/>
    <w:qFormat/>
    <w:rsid w:val="00C2554A"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Char2CharCharCharCharCharCharCharCharCharCharCharChar1">
    <w:name w:val="Char2 Char Char Char Char Char Char Char Char Char Char Char Char1"/>
    <w:basedOn w:val="af0"/>
    <w:qFormat/>
    <w:rsid w:val="00C2554A"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affa">
    <w:name w:val="表文对齐"/>
    <w:rsid w:val="00C2554A"/>
    <w:pPr>
      <w:snapToGrid w:val="0"/>
      <w:spacing w:before="60" w:after="40"/>
    </w:pPr>
    <w:rPr>
      <w:sz w:val="24"/>
    </w:rPr>
  </w:style>
  <w:style w:type="paragraph" w:customStyle="1" w:styleId="affb">
    <w:name w:val="正文格式"/>
    <w:basedOn w:val="a9"/>
    <w:qFormat/>
    <w:rsid w:val="00C2554A"/>
    <w:pPr>
      <w:widowControl/>
      <w:adjustRightInd w:val="0"/>
      <w:snapToGrid w:val="0"/>
      <w:spacing w:line="360" w:lineRule="atLeast"/>
      <w:ind w:firstLine="482"/>
      <w:textAlignment w:val="baseline"/>
    </w:pPr>
    <w:rPr>
      <w:kern w:val="0"/>
      <w:szCs w:val="20"/>
    </w:rPr>
  </w:style>
  <w:style w:type="character" w:customStyle="1" w:styleId="Char2CharCharCharCharCharCharCharCharCharCharCharCharChar">
    <w:name w:val="Char2 Char Char Char Char Char Char Char Char Char Char Char Char Char"/>
    <w:link w:val="Char2CharCharCharCharCharCharCharCharCharCharCharChar"/>
    <w:qFormat/>
    <w:rsid w:val="00C2554A"/>
    <w:rPr>
      <w:rFonts w:ascii="仿宋_GB2312" w:eastAsia="仿宋_GB2312"/>
      <w:color w:val="000000"/>
      <w:kern w:val="20"/>
      <w:sz w:val="28"/>
      <w:szCs w:val="28"/>
      <w:lang w:val="en-US" w:eastAsia="zh-CN" w:bidi="ar-SA"/>
    </w:rPr>
  </w:style>
  <w:style w:type="character" w:customStyle="1" w:styleId="jstdotspan">
    <w:name w:val="jstdotspan"/>
    <w:basedOn w:val="aa"/>
    <w:rsid w:val="00C2554A"/>
  </w:style>
  <w:style w:type="paragraph" w:customStyle="1" w:styleId="affc">
    <w:name w:val="字母编号列项（一级）"/>
    <w:basedOn w:val="af1"/>
    <w:qFormat/>
    <w:rsid w:val="00C2554A"/>
    <w:pPr>
      <w:ind w:leftChars="200" w:left="400" w:hangingChars="200" w:hanging="200"/>
    </w:pPr>
  </w:style>
  <w:style w:type="character" w:customStyle="1" w:styleId="Char9">
    <w:name w:val="正文文本缩进 Char"/>
    <w:rsid w:val="00C2554A"/>
    <w:rPr>
      <w:rFonts w:ascii="Verdana" w:eastAsia="宋体" w:hAnsi="Verdana"/>
      <w:kern w:val="2"/>
      <w:sz w:val="21"/>
      <w:szCs w:val="24"/>
      <w:lang w:val="en-US" w:eastAsia="zh-CN" w:bidi="ar-SA"/>
    </w:rPr>
  </w:style>
  <w:style w:type="paragraph" w:customStyle="1" w:styleId="affd">
    <w:name w:val="封面厂名"/>
    <w:basedOn w:val="a9"/>
    <w:rsid w:val="00C2554A"/>
    <w:pPr>
      <w:tabs>
        <w:tab w:val="left" w:pos="2640"/>
      </w:tabs>
      <w:jc w:val="center"/>
    </w:pPr>
    <w:rPr>
      <w:rFonts w:ascii="宋体" w:cs="宋体"/>
      <w:sz w:val="32"/>
      <w:szCs w:val="32"/>
    </w:rPr>
  </w:style>
  <w:style w:type="paragraph" w:customStyle="1" w:styleId="c">
    <w:name w:val="c封面标准名称"/>
    <w:basedOn w:val="a9"/>
    <w:rsid w:val="00C2554A"/>
    <w:pPr>
      <w:adjustRightInd w:val="0"/>
      <w:jc w:val="center"/>
    </w:pPr>
    <w:rPr>
      <w:rFonts w:eastAsia="黑体"/>
      <w:kern w:val="0"/>
      <w:sz w:val="52"/>
      <w:szCs w:val="20"/>
    </w:rPr>
  </w:style>
  <w:style w:type="paragraph" w:customStyle="1" w:styleId="affe">
    <w:name w:val="标准文件_标准正文"/>
    <w:link w:val="Chara"/>
    <w:rsid w:val="00C2554A"/>
    <w:pPr>
      <w:adjustRightInd w:val="0"/>
      <w:snapToGrid w:val="0"/>
      <w:spacing w:line="420" w:lineRule="exact"/>
      <w:ind w:firstLine="567"/>
    </w:pPr>
    <w:rPr>
      <w:rFonts w:ascii="宋体" w:hAnsi="宋体"/>
      <w:bCs/>
      <w:snapToGrid w:val="0"/>
      <w:color w:val="000000"/>
      <w:sz w:val="24"/>
      <w:szCs w:val="28"/>
    </w:rPr>
  </w:style>
  <w:style w:type="character" w:customStyle="1" w:styleId="Chara">
    <w:name w:val="标准文件_标准正文 Char"/>
    <w:link w:val="affe"/>
    <w:qFormat/>
    <w:locked/>
    <w:rsid w:val="00C2554A"/>
    <w:rPr>
      <w:rFonts w:ascii="宋体" w:eastAsia="宋体" w:hAnsi="宋体"/>
      <w:bCs/>
      <w:snapToGrid w:val="0"/>
      <w:color w:val="000000"/>
      <w:sz w:val="24"/>
      <w:szCs w:val="28"/>
      <w:lang w:val="en-US" w:eastAsia="zh-CN" w:bidi="ar-SA"/>
    </w:rPr>
  </w:style>
  <w:style w:type="paragraph" w:customStyle="1" w:styleId="10">
    <w:name w:val="技术文件标题1"/>
    <w:basedOn w:val="a9"/>
    <w:next w:val="a9"/>
    <w:qFormat/>
    <w:rsid w:val="00C2554A"/>
    <w:pPr>
      <w:numPr>
        <w:numId w:val="11"/>
      </w:numPr>
      <w:adjustRightInd w:val="0"/>
      <w:snapToGrid w:val="0"/>
      <w:spacing w:line="400" w:lineRule="exact"/>
      <w:jc w:val="left"/>
      <w:textAlignment w:val="baseline"/>
      <w:outlineLvl w:val="0"/>
    </w:pPr>
    <w:rPr>
      <w:rFonts w:ascii="宋体" w:eastAsia="黑体" w:hAnsi="宋体" w:cs="宋体"/>
      <w:kern w:val="0"/>
      <w:sz w:val="28"/>
      <w:szCs w:val="28"/>
    </w:rPr>
  </w:style>
  <w:style w:type="paragraph" w:customStyle="1" w:styleId="2">
    <w:name w:val="技术文件标题2"/>
    <w:basedOn w:val="20"/>
    <w:next w:val="a9"/>
    <w:qFormat/>
    <w:rsid w:val="00C2554A"/>
    <w:pPr>
      <w:numPr>
        <w:numId w:val="11"/>
      </w:numPr>
      <w:tabs>
        <w:tab w:val="left" w:pos="567"/>
      </w:tabs>
      <w:adjustRightInd w:val="0"/>
      <w:snapToGrid w:val="0"/>
      <w:spacing w:line="400" w:lineRule="exact"/>
      <w:jc w:val="left"/>
      <w:textAlignment w:val="baseline"/>
    </w:pPr>
    <w:rPr>
      <w:rFonts w:ascii="Times New Roman" w:hAnsi="Times New Roman" w:cs="宋体"/>
      <w:iCs w:val="0"/>
      <w:kern w:val="0"/>
      <w:sz w:val="28"/>
      <w:szCs w:val="28"/>
      <w:lang w:val="zh-CN" w:eastAsia="zh-CN"/>
    </w:rPr>
  </w:style>
  <w:style w:type="paragraph" w:customStyle="1" w:styleId="41">
    <w:name w:val="技术文件标题4"/>
    <w:basedOn w:val="4"/>
    <w:next w:val="a9"/>
    <w:qFormat/>
    <w:rsid w:val="00C2554A"/>
    <w:pPr>
      <w:keepNext w:val="0"/>
      <w:tabs>
        <w:tab w:val="left" w:pos="0"/>
        <w:tab w:val="left" w:pos="907"/>
      </w:tabs>
      <w:adjustRightInd w:val="0"/>
      <w:snapToGrid w:val="0"/>
      <w:spacing w:line="240" w:lineRule="auto"/>
      <w:ind w:left="851" w:hanging="851"/>
      <w:textAlignment w:val="baseline"/>
    </w:pPr>
    <w:rPr>
      <w:rFonts w:ascii="Times New Roman" w:hAnsi="Times New Roman"/>
      <w:bCs w:val="0"/>
      <w:iCs w:val="0"/>
      <w:color w:val="auto"/>
      <w:kern w:val="0"/>
      <w:sz w:val="28"/>
      <w:lang w:val="en-US"/>
    </w:rPr>
  </w:style>
  <w:style w:type="paragraph" w:customStyle="1" w:styleId="afff">
    <w:name w:val="标准文件_一级条标题"/>
    <w:next w:val="affe"/>
    <w:qFormat/>
    <w:rsid w:val="00C2554A"/>
    <w:pPr>
      <w:outlineLvl w:val="2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0">
    <w:name w:val="标准文件_二级条标题"/>
    <w:next w:val="affe"/>
    <w:qFormat/>
    <w:rsid w:val="00C2554A"/>
    <w:pPr>
      <w:spacing w:line="420" w:lineRule="exact"/>
      <w:outlineLvl w:val="3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1">
    <w:name w:val="标准文件_三级条标题"/>
    <w:next w:val="affe"/>
    <w:qFormat/>
    <w:rsid w:val="00C2554A"/>
    <w:pPr>
      <w:outlineLvl w:val="4"/>
    </w:pPr>
    <w:rPr>
      <w:rFonts w:ascii="黑体" w:eastAsia="黑体"/>
      <w:snapToGrid w:val="0"/>
      <w:spacing w:val="2"/>
      <w:sz w:val="28"/>
    </w:rPr>
  </w:style>
  <w:style w:type="paragraph" w:customStyle="1" w:styleId="afff2">
    <w:name w:val="标准文件_章标题"/>
    <w:next w:val="affe"/>
    <w:link w:val="CharChar"/>
    <w:qFormat/>
    <w:rsid w:val="00C2554A"/>
    <w:pPr>
      <w:adjustRightInd w:val="0"/>
      <w:snapToGrid w:val="0"/>
      <w:spacing w:line="420" w:lineRule="exact"/>
      <w:outlineLvl w:val="1"/>
    </w:pPr>
    <w:rPr>
      <w:rFonts w:ascii="黑体" w:eastAsia="黑体"/>
      <w:snapToGrid w:val="0"/>
      <w:spacing w:val="2"/>
      <w:sz w:val="28"/>
    </w:rPr>
  </w:style>
  <w:style w:type="paragraph" w:customStyle="1" w:styleId="afff3">
    <w:name w:val="标准文件_四级条标题"/>
    <w:next w:val="affe"/>
    <w:rsid w:val="00C2554A"/>
    <w:pPr>
      <w:tabs>
        <w:tab w:val="left" w:pos="360"/>
      </w:tabs>
      <w:outlineLvl w:val="5"/>
    </w:pPr>
    <w:rPr>
      <w:rFonts w:ascii="黑体" w:eastAsia="黑体"/>
      <w:snapToGrid w:val="0"/>
      <w:spacing w:val="2"/>
      <w:sz w:val="28"/>
    </w:rPr>
  </w:style>
  <w:style w:type="paragraph" w:customStyle="1" w:styleId="afff4">
    <w:name w:val="标准文件_五级条标题"/>
    <w:next w:val="affe"/>
    <w:qFormat/>
    <w:rsid w:val="00C2554A"/>
    <w:pPr>
      <w:tabs>
        <w:tab w:val="left" w:pos="360"/>
      </w:tabs>
      <w:outlineLvl w:val="6"/>
    </w:pPr>
    <w:rPr>
      <w:rFonts w:ascii="黑体" w:eastAsia="黑体"/>
      <w:snapToGrid w:val="0"/>
      <w:spacing w:val="2"/>
      <w:sz w:val="28"/>
    </w:rPr>
  </w:style>
  <w:style w:type="paragraph" w:customStyle="1" w:styleId="afff5">
    <w:name w:val="技术文件正文"/>
    <w:basedOn w:val="a9"/>
    <w:qFormat/>
    <w:rsid w:val="00C2554A"/>
    <w:pPr>
      <w:adjustRightInd w:val="0"/>
      <w:snapToGrid w:val="0"/>
      <w:spacing w:line="420" w:lineRule="exact"/>
      <w:ind w:leftChars="3" w:left="3" w:firstLineChars="200" w:firstLine="200"/>
      <w:textAlignment w:val="baseline"/>
    </w:pPr>
    <w:rPr>
      <w:rFonts w:hAnsi="宋体"/>
      <w:kern w:val="0"/>
    </w:rPr>
  </w:style>
  <w:style w:type="character" w:customStyle="1" w:styleId="CharChar">
    <w:name w:val="标准文件_章标题 Char Char"/>
    <w:link w:val="afff2"/>
    <w:qFormat/>
    <w:rsid w:val="00C2554A"/>
    <w:rPr>
      <w:rFonts w:ascii="黑体" w:eastAsia="黑体"/>
      <w:snapToGrid w:val="0"/>
      <w:spacing w:val="2"/>
      <w:sz w:val="28"/>
      <w:lang w:val="en-US" w:eastAsia="zh-CN" w:bidi="ar-SA"/>
    </w:rPr>
  </w:style>
  <w:style w:type="character" w:customStyle="1" w:styleId="CharChar2">
    <w:name w:val="正文（首行缩进两字） Char Char2"/>
    <w:qFormat/>
    <w:rsid w:val="00C2554A"/>
    <w:rPr>
      <w:rFonts w:eastAsia="宋体"/>
      <w:kern w:val="2"/>
      <w:sz w:val="24"/>
      <w:lang w:val="en-US" w:eastAsia="zh-CN" w:bidi="ar-SA"/>
    </w:rPr>
  </w:style>
  <w:style w:type="character" w:customStyle="1" w:styleId="jsttextcell">
    <w:name w:val="jsttextcell"/>
    <w:basedOn w:val="aa"/>
    <w:qFormat/>
    <w:rsid w:val="00C2554A"/>
  </w:style>
  <w:style w:type="paragraph" w:customStyle="1" w:styleId="13">
    <w:name w:val="修订1"/>
    <w:hidden/>
    <w:uiPriority w:val="99"/>
    <w:semiHidden/>
    <w:qFormat/>
    <w:rsid w:val="00C2554A"/>
    <w:rPr>
      <w:kern w:val="2"/>
      <w:sz w:val="21"/>
      <w:szCs w:val="24"/>
    </w:rPr>
  </w:style>
  <w:style w:type="paragraph" w:customStyle="1" w:styleId="afff6">
    <w:name w:val="插图目录"/>
    <w:basedOn w:val="a9"/>
    <w:qFormat/>
    <w:rsid w:val="00C2554A"/>
    <w:pPr>
      <w:spacing w:line="288" w:lineRule="auto"/>
      <w:jc w:val="center"/>
    </w:pPr>
    <w:rPr>
      <w:rFonts w:ascii="Arial" w:hAnsi="Arial"/>
      <w:b/>
      <w:sz w:val="18"/>
      <w:szCs w:val="28"/>
    </w:rPr>
  </w:style>
  <w:style w:type="character" w:customStyle="1" w:styleId="apple-converted-space">
    <w:name w:val="apple-converted-space"/>
    <w:basedOn w:val="aa"/>
    <w:qFormat/>
    <w:rsid w:val="00C2554A"/>
  </w:style>
  <w:style w:type="paragraph" w:styleId="afff7">
    <w:name w:val="List Paragraph"/>
    <w:basedOn w:val="a9"/>
    <w:uiPriority w:val="99"/>
    <w:rsid w:val="00473FA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/>
    <w:lsdException w:name="toc 2" w:semiHidden="1" w:uiPriority="0"/>
    <w:lsdException w:name="toc 3" w:semiHidden="1" w:uiPriority="0" w:qFormat="1"/>
    <w:lsdException w:name="toc 4" w:semiHidden="1" w:uiPriority="0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uiPriority="0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iPriority="0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 w:qFormat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pPr>
      <w:widowControl w:val="0"/>
      <w:spacing w:beforeLines="100" w:before="100" w:afterLines="100" w:after="100" w:line="360" w:lineRule="auto"/>
      <w:jc w:val="both"/>
    </w:pPr>
    <w:rPr>
      <w:kern w:val="2"/>
      <w:sz w:val="24"/>
      <w:szCs w:val="24"/>
    </w:rPr>
  </w:style>
  <w:style w:type="paragraph" w:styleId="11">
    <w:name w:val="heading 1"/>
    <w:basedOn w:val="20"/>
    <w:next w:val="a9"/>
    <w:qFormat/>
    <w:pPr>
      <w:numPr>
        <w:ilvl w:val="0"/>
      </w:numPr>
      <w:spacing w:before="120" w:after="120"/>
      <w:outlineLvl w:val="0"/>
    </w:pPr>
    <w:rPr>
      <w:rFonts w:ascii="Times New Roman" w:hAnsi="Times New Roman" w:cs="Times New Roman"/>
      <w:iCs w:val="0"/>
      <w:kern w:val="44"/>
      <w:szCs w:val="28"/>
    </w:rPr>
  </w:style>
  <w:style w:type="paragraph" w:styleId="20">
    <w:name w:val="heading 2"/>
    <w:basedOn w:val="a9"/>
    <w:next w:val="a9"/>
    <w:link w:val="2Char"/>
    <w:qFormat/>
    <w:pPr>
      <w:numPr>
        <w:ilvl w:val="1"/>
        <w:numId w:val="1"/>
      </w:numPr>
      <w:spacing w:line="440" w:lineRule="exact"/>
      <w:outlineLvl w:val="1"/>
    </w:pPr>
    <w:rPr>
      <w:rFonts w:ascii="Arial" w:eastAsia="黑体" w:hAnsi="Arial" w:cs="Arial"/>
      <w:iCs/>
      <w:szCs w:val="32"/>
      <w:lang w:val="de-DE" w:eastAsia="de-DE"/>
    </w:rPr>
  </w:style>
  <w:style w:type="paragraph" w:styleId="3">
    <w:name w:val="heading 3"/>
    <w:basedOn w:val="a9"/>
    <w:next w:val="a9"/>
    <w:link w:val="3Char"/>
    <w:qFormat/>
    <w:pPr>
      <w:numPr>
        <w:ilvl w:val="2"/>
        <w:numId w:val="1"/>
      </w:numPr>
      <w:spacing w:line="440" w:lineRule="exact"/>
      <w:outlineLvl w:val="2"/>
    </w:pPr>
    <w:rPr>
      <w:rFonts w:ascii="宋体"/>
      <w:szCs w:val="28"/>
    </w:rPr>
  </w:style>
  <w:style w:type="paragraph" w:styleId="4">
    <w:name w:val="heading 4"/>
    <w:basedOn w:val="a9"/>
    <w:next w:val="a9"/>
    <w:link w:val="4Char"/>
    <w:qFormat/>
    <w:pPr>
      <w:keepNext/>
      <w:keepLines/>
      <w:numPr>
        <w:ilvl w:val="3"/>
        <w:numId w:val="2"/>
      </w:numPr>
      <w:jc w:val="left"/>
      <w:outlineLvl w:val="3"/>
    </w:pPr>
    <w:rPr>
      <w:rFonts w:ascii="黑体" w:eastAsia="黑体" w:hAnsi="宋体"/>
      <w:bCs/>
      <w:iCs/>
      <w:color w:val="000000"/>
      <w:kern w:val="24"/>
      <w:szCs w:val="28"/>
      <w:lang w:val="de-DE"/>
    </w:rPr>
  </w:style>
  <w:style w:type="paragraph" w:styleId="5">
    <w:name w:val="heading 5"/>
    <w:basedOn w:val="a9"/>
    <w:next w:val="a9"/>
    <w:link w:val="5Char"/>
    <w:qFormat/>
    <w:pPr>
      <w:keepNext/>
      <w:keepLines/>
      <w:numPr>
        <w:ilvl w:val="4"/>
        <w:numId w:val="2"/>
      </w:numPr>
      <w:spacing w:before="280" w:after="290" w:line="376" w:lineRule="auto"/>
      <w:jc w:val="left"/>
      <w:outlineLvl w:val="4"/>
    </w:pPr>
    <w:rPr>
      <w:b/>
      <w:bCs/>
      <w:iCs/>
      <w:sz w:val="28"/>
      <w:szCs w:val="28"/>
      <w:lang w:val="de-DE"/>
    </w:rPr>
  </w:style>
  <w:style w:type="paragraph" w:styleId="6">
    <w:name w:val="heading 6"/>
    <w:basedOn w:val="a9"/>
    <w:next w:val="a9"/>
    <w:link w:val="6Char"/>
    <w:qFormat/>
    <w:pPr>
      <w:keepNext/>
      <w:keepLines/>
      <w:numPr>
        <w:ilvl w:val="5"/>
        <w:numId w:val="2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  <w:iCs/>
      <w:lang w:val="de-DE"/>
    </w:rPr>
  </w:style>
  <w:style w:type="paragraph" w:styleId="7">
    <w:name w:val="heading 7"/>
    <w:basedOn w:val="a9"/>
    <w:next w:val="a9"/>
    <w:link w:val="7Char"/>
    <w:qFormat/>
    <w:pPr>
      <w:keepNext/>
      <w:keepLines/>
      <w:numPr>
        <w:ilvl w:val="6"/>
        <w:numId w:val="2"/>
      </w:numPr>
      <w:spacing w:before="240" w:after="64" w:line="320" w:lineRule="auto"/>
      <w:jc w:val="left"/>
      <w:outlineLvl w:val="6"/>
    </w:pPr>
    <w:rPr>
      <w:b/>
      <w:bCs/>
      <w:iCs/>
      <w:lang w:val="de-DE"/>
    </w:rPr>
  </w:style>
  <w:style w:type="paragraph" w:styleId="8">
    <w:name w:val="heading 8"/>
    <w:basedOn w:val="a9"/>
    <w:next w:val="a9"/>
    <w:link w:val="8Char"/>
    <w:qFormat/>
    <w:pPr>
      <w:keepNext/>
      <w:keepLines/>
      <w:numPr>
        <w:ilvl w:val="7"/>
        <w:numId w:val="2"/>
      </w:numPr>
      <w:spacing w:before="240" w:after="64" w:line="320" w:lineRule="auto"/>
      <w:jc w:val="left"/>
      <w:outlineLvl w:val="7"/>
    </w:pPr>
    <w:rPr>
      <w:rFonts w:ascii="Arial" w:eastAsia="黑体" w:hAnsi="Arial"/>
      <w:iCs/>
      <w:lang w:val="de-DE"/>
    </w:rPr>
  </w:style>
  <w:style w:type="paragraph" w:styleId="9">
    <w:name w:val="heading 9"/>
    <w:basedOn w:val="a9"/>
    <w:next w:val="a9"/>
    <w:link w:val="9Char"/>
    <w:qFormat/>
    <w:pPr>
      <w:keepNext/>
      <w:keepLines/>
      <w:numPr>
        <w:ilvl w:val="8"/>
        <w:numId w:val="2"/>
      </w:numPr>
      <w:spacing w:before="240" w:after="64" w:line="320" w:lineRule="auto"/>
      <w:jc w:val="left"/>
      <w:outlineLvl w:val="8"/>
    </w:pPr>
    <w:rPr>
      <w:rFonts w:ascii="Arial" w:eastAsia="黑体" w:hAnsi="Arial"/>
      <w:iCs/>
      <w:szCs w:val="21"/>
      <w:lang w:val="de-D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annotation subject"/>
    <w:basedOn w:val="ae"/>
    <w:next w:val="ae"/>
    <w:semiHidden/>
    <w:rPr>
      <w:b/>
      <w:bCs/>
    </w:rPr>
  </w:style>
  <w:style w:type="paragraph" w:styleId="ae">
    <w:name w:val="annotation text"/>
    <w:basedOn w:val="a9"/>
    <w:semiHidden/>
    <w:pPr>
      <w:jc w:val="left"/>
    </w:pPr>
  </w:style>
  <w:style w:type="paragraph" w:styleId="af">
    <w:name w:val="Body Text First Indent"/>
    <w:basedOn w:val="af0"/>
    <w:pPr>
      <w:ind w:firstLineChars="100" w:firstLine="420"/>
    </w:pPr>
  </w:style>
  <w:style w:type="paragraph" w:styleId="af0">
    <w:name w:val="Body Text"/>
    <w:basedOn w:val="a9"/>
    <w:pPr>
      <w:spacing w:after="120"/>
    </w:pPr>
  </w:style>
  <w:style w:type="paragraph" w:styleId="af1">
    <w:name w:val="Normal Indent"/>
    <w:basedOn w:val="a9"/>
    <w:link w:val="Char"/>
    <w:pPr>
      <w:ind w:firstLineChars="200" w:firstLine="200"/>
    </w:pPr>
    <w:rPr>
      <w:szCs w:val="20"/>
    </w:rPr>
  </w:style>
  <w:style w:type="paragraph" w:styleId="af2">
    <w:name w:val="caption"/>
    <w:basedOn w:val="a9"/>
    <w:next w:val="a9"/>
    <w:qFormat/>
    <w:pPr>
      <w:spacing w:line="400" w:lineRule="exact"/>
      <w:ind w:rightChars="-71" w:right="-170"/>
      <w:jc w:val="center"/>
    </w:pPr>
    <w:rPr>
      <w:rFonts w:ascii="Cambria" w:hAnsi="Cambria"/>
      <w:b/>
      <w:szCs w:val="20"/>
    </w:rPr>
  </w:style>
  <w:style w:type="paragraph" w:styleId="af3">
    <w:name w:val="Document Map"/>
    <w:basedOn w:val="a9"/>
    <w:semiHidden/>
    <w:pPr>
      <w:shd w:val="clear" w:color="auto" w:fill="000080"/>
    </w:pPr>
  </w:style>
  <w:style w:type="paragraph" w:styleId="af4">
    <w:name w:val="Body Text Indent"/>
    <w:basedOn w:val="a9"/>
    <w:link w:val="Char1"/>
    <w:uiPriority w:val="99"/>
    <w:unhideWhenUsed/>
    <w:pPr>
      <w:spacing w:after="120"/>
      <w:ind w:leftChars="200" w:left="420"/>
    </w:pPr>
  </w:style>
  <w:style w:type="paragraph" w:styleId="30">
    <w:name w:val="toc 3"/>
    <w:basedOn w:val="a9"/>
    <w:next w:val="a9"/>
    <w:semiHidden/>
    <w:qFormat/>
    <w:pPr>
      <w:ind w:leftChars="400" w:left="840"/>
    </w:pPr>
  </w:style>
  <w:style w:type="paragraph" w:styleId="af5">
    <w:name w:val="Date"/>
    <w:basedOn w:val="a9"/>
    <w:next w:val="a9"/>
    <w:pPr>
      <w:spacing w:line="440" w:lineRule="atLeast"/>
    </w:pPr>
    <w:rPr>
      <w:szCs w:val="20"/>
    </w:rPr>
  </w:style>
  <w:style w:type="paragraph" w:styleId="af6">
    <w:name w:val="Balloon Text"/>
    <w:basedOn w:val="a9"/>
    <w:semiHidden/>
    <w:rPr>
      <w:sz w:val="18"/>
      <w:szCs w:val="18"/>
    </w:rPr>
  </w:style>
  <w:style w:type="paragraph" w:styleId="af7">
    <w:name w:val="footer"/>
    <w:basedOn w:val="a9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Body Text First Indent 2"/>
    <w:basedOn w:val="af4"/>
    <w:pPr>
      <w:spacing w:line="440" w:lineRule="atLeast"/>
      <w:ind w:firstLineChars="200" w:firstLine="420"/>
    </w:pPr>
  </w:style>
  <w:style w:type="paragraph" w:styleId="af8">
    <w:name w:val="header"/>
    <w:basedOn w:val="a9"/>
    <w:link w:val="Char2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9"/>
    <w:next w:val="a9"/>
    <w:semiHidden/>
    <w:pPr>
      <w:numPr>
        <w:numId w:val="3"/>
      </w:numPr>
      <w:tabs>
        <w:tab w:val="clear" w:pos="420"/>
        <w:tab w:val="left" w:pos="360"/>
      </w:tabs>
      <w:spacing w:before="120" w:after="120" w:line="440" w:lineRule="atLeast"/>
      <w:ind w:left="360" w:hanging="360"/>
      <w:jc w:val="left"/>
    </w:pPr>
    <w:rPr>
      <w:bCs/>
      <w:caps/>
    </w:rPr>
  </w:style>
  <w:style w:type="paragraph" w:styleId="40">
    <w:name w:val="toc 4"/>
    <w:basedOn w:val="a9"/>
    <w:next w:val="a9"/>
    <w:semiHidden/>
    <w:pPr>
      <w:ind w:leftChars="600" w:left="1260"/>
    </w:pPr>
  </w:style>
  <w:style w:type="paragraph" w:styleId="31">
    <w:name w:val="Body Text Indent 3"/>
    <w:basedOn w:val="a9"/>
    <w:pPr>
      <w:spacing w:after="120"/>
      <w:ind w:leftChars="200" w:left="420"/>
    </w:pPr>
    <w:rPr>
      <w:sz w:val="16"/>
      <w:szCs w:val="16"/>
    </w:rPr>
  </w:style>
  <w:style w:type="paragraph" w:styleId="22">
    <w:name w:val="toc 2"/>
    <w:basedOn w:val="a9"/>
    <w:next w:val="a9"/>
    <w:semiHidden/>
    <w:pPr>
      <w:ind w:leftChars="200" w:left="420"/>
    </w:pPr>
  </w:style>
  <w:style w:type="paragraph" w:styleId="af9">
    <w:name w:val="Title"/>
    <w:basedOn w:val="a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a">
    <w:name w:val="page number"/>
    <w:basedOn w:val="aa"/>
  </w:style>
  <w:style w:type="character" w:styleId="afb">
    <w:name w:val="FollowedHyperlink"/>
    <w:qFormat/>
    <w:rPr>
      <w:color w:val="800080"/>
      <w:u w:val="single"/>
    </w:rPr>
  </w:style>
  <w:style w:type="character" w:styleId="afc">
    <w:name w:val="Emphasis"/>
    <w:basedOn w:val="aa"/>
    <w:uiPriority w:val="20"/>
    <w:qFormat/>
    <w:rPr>
      <w:i/>
      <w:iCs/>
    </w:rPr>
  </w:style>
  <w:style w:type="character" w:styleId="afd">
    <w:name w:val="Hyperlink"/>
    <w:rPr>
      <w:color w:val="0000FF"/>
      <w:u w:val="single"/>
    </w:rPr>
  </w:style>
  <w:style w:type="character" w:styleId="afe">
    <w:name w:val="annotation reference"/>
    <w:semiHidden/>
    <w:rPr>
      <w:sz w:val="21"/>
      <w:szCs w:val="21"/>
    </w:rPr>
  </w:style>
  <w:style w:type="table" w:styleId="aff">
    <w:name w:val="Table Grid"/>
    <w:basedOn w:val="ab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50">
    <w:name w:val="Table Grid 5"/>
    <w:basedOn w:val="ab"/>
    <w:qFormat/>
    <w:pPr>
      <w:widowControl w:val="0"/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character" w:customStyle="1" w:styleId="Char2">
    <w:name w:val="页眉 Char"/>
    <w:link w:val="af8"/>
    <w:uiPriority w:val="99"/>
    <w:semiHidden/>
    <w:qFormat/>
    <w:rPr>
      <w:kern w:val="2"/>
      <w:sz w:val="18"/>
      <w:szCs w:val="18"/>
    </w:rPr>
  </w:style>
  <w:style w:type="character" w:customStyle="1" w:styleId="Char0">
    <w:name w:val="页脚 Char"/>
    <w:link w:val="af7"/>
    <w:uiPriority w:val="99"/>
    <w:rPr>
      <w:kern w:val="2"/>
      <w:sz w:val="18"/>
      <w:szCs w:val="18"/>
    </w:rPr>
  </w:style>
  <w:style w:type="paragraph" w:customStyle="1" w:styleId="aff0">
    <w:name w:val="封面标题"/>
    <w:basedOn w:val="a9"/>
    <w:pPr>
      <w:framePr w:hSpace="180" w:wrap="around" w:vAnchor="page" w:hAnchor="margin" w:xAlign="center" w:y="1204"/>
      <w:jc w:val="center"/>
    </w:pPr>
    <w:rPr>
      <w:rFonts w:ascii="黑体" w:eastAsia="黑体"/>
      <w:bCs/>
      <w:iCs/>
      <w:color w:val="000000"/>
      <w:kern w:val="36"/>
      <w:sz w:val="44"/>
      <w:szCs w:val="44"/>
    </w:rPr>
  </w:style>
  <w:style w:type="character" w:customStyle="1" w:styleId="projectinfofont1">
    <w:name w:val="projectinfofont1"/>
    <w:qFormat/>
    <w:rPr>
      <w:color w:val="000000"/>
      <w:sz w:val="19"/>
      <w:szCs w:val="19"/>
    </w:rPr>
  </w:style>
  <w:style w:type="character" w:customStyle="1" w:styleId="2Char">
    <w:name w:val="标题 2 Char"/>
    <w:link w:val="20"/>
    <w:qFormat/>
    <w:rPr>
      <w:rFonts w:ascii="Arial" w:eastAsia="黑体" w:hAnsi="Arial" w:cs="Arial"/>
      <w:iCs/>
      <w:kern w:val="2"/>
      <w:sz w:val="24"/>
      <w:szCs w:val="32"/>
      <w:lang w:val="de-DE" w:eastAsia="de-DE"/>
    </w:rPr>
  </w:style>
  <w:style w:type="character" w:customStyle="1" w:styleId="3Char">
    <w:name w:val="标题 3 Char"/>
    <w:link w:val="3"/>
    <w:rPr>
      <w:rFonts w:ascii="宋体"/>
      <w:kern w:val="2"/>
      <w:sz w:val="24"/>
      <w:szCs w:val="28"/>
    </w:rPr>
  </w:style>
  <w:style w:type="character" w:customStyle="1" w:styleId="4Char">
    <w:name w:val="标题 4 Char"/>
    <w:link w:val="4"/>
    <w:qFormat/>
    <w:rPr>
      <w:rFonts w:ascii="黑体" w:eastAsia="黑体" w:hAnsi="宋体"/>
      <w:bCs/>
      <w:iCs/>
      <w:color w:val="000000"/>
      <w:kern w:val="24"/>
      <w:sz w:val="24"/>
      <w:szCs w:val="28"/>
      <w:lang w:val="de-DE"/>
    </w:rPr>
  </w:style>
  <w:style w:type="character" w:customStyle="1" w:styleId="5Char">
    <w:name w:val="标题 5 Char"/>
    <w:link w:val="5"/>
    <w:rPr>
      <w:b/>
      <w:bCs/>
      <w:iCs/>
      <w:kern w:val="2"/>
      <w:sz w:val="28"/>
      <w:szCs w:val="28"/>
      <w:lang w:val="de-DE"/>
    </w:rPr>
  </w:style>
  <w:style w:type="character" w:customStyle="1" w:styleId="6Char">
    <w:name w:val="标题 6 Char"/>
    <w:link w:val="6"/>
    <w:rPr>
      <w:rFonts w:ascii="Arial" w:eastAsia="黑体" w:hAnsi="Arial"/>
      <w:b/>
      <w:bCs/>
      <w:iCs/>
      <w:kern w:val="2"/>
      <w:sz w:val="24"/>
      <w:szCs w:val="24"/>
      <w:lang w:val="de-DE"/>
    </w:rPr>
  </w:style>
  <w:style w:type="character" w:customStyle="1" w:styleId="7Char">
    <w:name w:val="标题 7 Char"/>
    <w:link w:val="7"/>
    <w:qFormat/>
    <w:rPr>
      <w:b/>
      <w:bCs/>
      <w:iCs/>
      <w:kern w:val="2"/>
      <w:sz w:val="24"/>
      <w:szCs w:val="24"/>
      <w:lang w:val="de-DE"/>
    </w:rPr>
  </w:style>
  <w:style w:type="character" w:customStyle="1" w:styleId="8Char">
    <w:name w:val="标题 8 Char"/>
    <w:link w:val="8"/>
    <w:rPr>
      <w:rFonts w:ascii="Arial" w:eastAsia="黑体" w:hAnsi="Arial"/>
      <w:iCs/>
      <w:kern w:val="2"/>
      <w:sz w:val="24"/>
      <w:szCs w:val="24"/>
      <w:lang w:val="de-DE"/>
    </w:rPr>
  </w:style>
  <w:style w:type="character" w:customStyle="1" w:styleId="9Char">
    <w:name w:val="标题 9 Char"/>
    <w:link w:val="9"/>
    <w:qFormat/>
    <w:rPr>
      <w:rFonts w:ascii="Arial" w:eastAsia="黑体" w:hAnsi="Arial"/>
      <w:iCs/>
      <w:kern w:val="2"/>
      <w:sz w:val="24"/>
      <w:szCs w:val="21"/>
      <w:lang w:val="de-DE"/>
    </w:rPr>
  </w:style>
  <w:style w:type="paragraph" w:customStyle="1" w:styleId="aff1">
    <w:name w:val="内页标题"/>
    <w:basedOn w:val="aff0"/>
    <w:qFormat/>
    <w:pPr>
      <w:framePr w:hSpace="0" w:wrap="around" w:vAnchor="margin" w:hAnchor="text" w:xAlign="left" w:yAlign="inline"/>
      <w:spacing w:after="240" w:line="440" w:lineRule="exact"/>
    </w:pPr>
    <w:rPr>
      <w:rFonts w:hAnsi="宋体" w:cs="宋体"/>
      <w:b/>
      <w:sz w:val="32"/>
      <w:szCs w:val="20"/>
    </w:rPr>
  </w:style>
  <w:style w:type="paragraph" w:customStyle="1" w:styleId="aff2">
    <w:name w:val="文章正文"/>
    <w:basedOn w:val="a9"/>
    <w:pPr>
      <w:ind w:firstLineChars="200" w:firstLine="200"/>
      <w:jc w:val="left"/>
    </w:pPr>
    <w:rPr>
      <w:iCs/>
      <w:lang w:val="de-DE"/>
    </w:rPr>
  </w:style>
  <w:style w:type="character" w:customStyle="1" w:styleId="detailobjname1">
    <w:name w:val="detailobjname1"/>
    <w:qFormat/>
    <w:rPr>
      <w:b/>
      <w:bCs/>
      <w:color w:val="000000"/>
      <w:sz w:val="24"/>
      <w:szCs w:val="24"/>
    </w:rPr>
  </w:style>
  <w:style w:type="paragraph" w:customStyle="1" w:styleId="a">
    <w:name w:val="图形"/>
    <w:pPr>
      <w:numPr>
        <w:numId w:val="4"/>
      </w:numPr>
      <w:tabs>
        <w:tab w:val="clear" w:pos="620"/>
      </w:tabs>
      <w:spacing w:line="440" w:lineRule="exact"/>
      <w:ind w:rightChars="-71" w:right="-170" w:firstLineChars="200" w:firstLine="200"/>
      <w:jc w:val="center"/>
    </w:pPr>
    <w:rPr>
      <w:rFonts w:ascii="黑体" w:eastAsia="黑体" w:hAnsi="宋体" w:cs="Arial"/>
      <w:iCs/>
      <w:sz w:val="24"/>
      <w:lang w:val="de-DE"/>
    </w:rPr>
  </w:style>
  <w:style w:type="paragraph" w:customStyle="1" w:styleId="a0">
    <w:name w:val="表格"/>
    <w:basedOn w:val="a9"/>
    <w:next w:val="a9"/>
    <w:qFormat/>
    <w:pPr>
      <w:numPr>
        <w:numId w:val="5"/>
      </w:numPr>
      <w:ind w:rightChars="-71" w:right="-170"/>
      <w:jc w:val="center"/>
    </w:pPr>
    <w:rPr>
      <w:rFonts w:eastAsia="黑体"/>
      <w:iCs/>
      <w:lang w:val="de-DE"/>
    </w:rPr>
  </w:style>
  <w:style w:type="paragraph" w:customStyle="1" w:styleId="aff3">
    <w:name w:val="[段]"/>
    <w:link w:val="Char3"/>
    <w:qFormat/>
    <w:pPr>
      <w:autoSpaceDE w:val="0"/>
      <w:autoSpaceDN w:val="0"/>
      <w:spacing w:line="300" w:lineRule="auto"/>
      <w:ind w:firstLineChars="200" w:firstLine="200"/>
      <w:jc w:val="both"/>
    </w:pPr>
    <w:rPr>
      <w:rFonts w:ascii="宋体" w:hAnsi="宋体"/>
      <w:kern w:val="2"/>
      <w:sz w:val="24"/>
      <w:szCs w:val="24"/>
    </w:rPr>
  </w:style>
  <w:style w:type="character" w:customStyle="1" w:styleId="Char3">
    <w:name w:val="[段] Char"/>
    <w:link w:val="aff3"/>
    <w:rPr>
      <w:rFonts w:ascii="宋体" w:hAnsi="宋体"/>
      <w:kern w:val="2"/>
      <w:sz w:val="24"/>
      <w:szCs w:val="24"/>
      <w:lang w:val="en-US" w:eastAsia="zh-CN" w:bidi="ar-SA"/>
    </w:rPr>
  </w:style>
  <w:style w:type="paragraph" w:customStyle="1" w:styleId="a2">
    <w:name w:val="注×："/>
    <w:next w:val="a9"/>
    <w:qFormat/>
    <w:pPr>
      <w:widowControl w:val="0"/>
      <w:numPr>
        <w:numId w:val="6"/>
      </w:numPr>
      <w:tabs>
        <w:tab w:val="clear" w:pos="794"/>
        <w:tab w:val="left" w:pos="630"/>
      </w:tabs>
      <w:autoSpaceDE w:val="0"/>
      <w:autoSpaceDN w:val="0"/>
      <w:spacing w:line="300" w:lineRule="auto"/>
      <w:ind w:rightChars="100" w:right="100"/>
    </w:pPr>
    <w:rPr>
      <w:sz w:val="21"/>
    </w:rPr>
  </w:style>
  <w:style w:type="paragraph" w:customStyle="1" w:styleId="aff4">
    <w:name w:val="表格文字五号"/>
    <w:basedOn w:val="a9"/>
    <w:qFormat/>
    <w:pPr>
      <w:spacing w:line="300" w:lineRule="auto"/>
      <w:ind w:rightChars="-71" w:right="-170"/>
    </w:pPr>
  </w:style>
  <w:style w:type="character" w:customStyle="1" w:styleId="Char1">
    <w:name w:val="正文文本缩进 Char1"/>
    <w:link w:val="af4"/>
    <w:uiPriority w:val="99"/>
    <w:semiHidden/>
    <w:rPr>
      <w:kern w:val="2"/>
      <w:sz w:val="21"/>
      <w:szCs w:val="24"/>
    </w:rPr>
  </w:style>
  <w:style w:type="character" w:customStyle="1" w:styleId="jsttextcell1">
    <w:name w:val="jsttextcell1"/>
    <w:basedOn w:val="aa"/>
  </w:style>
  <w:style w:type="paragraph" w:customStyle="1" w:styleId="23">
    <w:name w:val="正文 首行缩进:  2 字符"/>
    <w:basedOn w:val="a9"/>
    <w:qFormat/>
    <w:pPr>
      <w:ind w:firstLineChars="200" w:firstLine="560"/>
    </w:pPr>
    <w:rPr>
      <w:rFonts w:cs="宋体"/>
      <w:sz w:val="28"/>
      <w:szCs w:val="20"/>
    </w:rPr>
  </w:style>
  <w:style w:type="character" w:customStyle="1" w:styleId="Char">
    <w:name w:val="正文缩进 Char"/>
    <w:link w:val="af1"/>
    <w:qFormat/>
    <w:rPr>
      <w:rFonts w:eastAsia="宋体"/>
      <w:kern w:val="2"/>
      <w:sz w:val="24"/>
      <w:lang w:val="en-US" w:eastAsia="zh-CN" w:bidi="ar-SA"/>
    </w:rPr>
  </w:style>
  <w:style w:type="paragraph" w:customStyle="1" w:styleId="a3">
    <w:name w:val="五级条标题"/>
    <w:basedOn w:val="a9"/>
    <w:next w:val="af1"/>
    <w:qFormat/>
    <w:pPr>
      <w:numPr>
        <w:numId w:val="7"/>
      </w:numPr>
      <w:jc w:val="center"/>
      <w:outlineLvl w:val="6"/>
    </w:pPr>
    <w:rPr>
      <w:rFonts w:eastAsia="黑体"/>
      <w:szCs w:val="20"/>
    </w:rPr>
  </w:style>
  <w:style w:type="paragraph" w:customStyle="1" w:styleId="12">
    <w:name w:val="列出段落1"/>
    <w:basedOn w:val="a9"/>
    <w:qFormat/>
    <w:pPr>
      <w:ind w:firstLineChars="200" w:firstLine="420"/>
    </w:pPr>
    <w:rPr>
      <w:szCs w:val="20"/>
    </w:rPr>
  </w:style>
  <w:style w:type="paragraph" w:customStyle="1" w:styleId="Char4">
    <w:name w:val="Char"/>
    <w:basedOn w:val="a9"/>
    <w:pPr>
      <w:spacing w:line="360" w:lineRule="exact"/>
      <w:ind w:firstLineChars="200" w:firstLine="200"/>
    </w:pPr>
    <w:rPr>
      <w:rFonts w:ascii="Tahoma" w:hAnsi="Tahoma"/>
      <w:b/>
      <w:sz w:val="20"/>
      <w:szCs w:val="20"/>
    </w:rPr>
  </w:style>
  <w:style w:type="paragraph" w:customStyle="1" w:styleId="aff5">
    <w:name w:val="陈岩"/>
    <w:basedOn w:val="af4"/>
    <w:link w:val="Char5"/>
    <w:qFormat/>
    <w:pPr>
      <w:widowControl/>
      <w:adjustRightInd w:val="0"/>
      <w:snapToGrid w:val="0"/>
      <w:spacing w:after="0" w:line="440" w:lineRule="exact"/>
      <w:ind w:leftChars="0" w:left="0" w:firstLineChars="200" w:firstLine="480"/>
      <w:textAlignment w:val="baseline"/>
    </w:pPr>
    <w:rPr>
      <w:kern w:val="0"/>
    </w:rPr>
  </w:style>
  <w:style w:type="character" w:customStyle="1" w:styleId="Char5">
    <w:name w:val="陈岩 Char"/>
    <w:link w:val="aff5"/>
    <w:qFormat/>
    <w:rPr>
      <w:rFonts w:eastAsia="宋体"/>
      <w:sz w:val="24"/>
      <w:szCs w:val="24"/>
      <w:lang w:val="en-US" w:eastAsia="zh-CN" w:bidi="ar-SA"/>
    </w:rPr>
  </w:style>
  <w:style w:type="paragraph" w:customStyle="1" w:styleId="CharCharCharChar">
    <w:name w:val="Char Char Char Char"/>
    <w:basedOn w:val="a9"/>
    <w:pPr>
      <w:adjustRightInd w:val="0"/>
    </w:pPr>
    <w:rPr>
      <w:kern w:val="0"/>
      <w:szCs w:val="20"/>
    </w:rPr>
  </w:style>
  <w:style w:type="paragraph" w:customStyle="1" w:styleId="a4">
    <w:name w:val="章标题"/>
    <w:basedOn w:val="a9"/>
    <w:next w:val="af1"/>
    <w:qFormat/>
    <w:pPr>
      <w:numPr>
        <w:numId w:val="8"/>
      </w:numPr>
      <w:tabs>
        <w:tab w:val="clear" w:pos="1667"/>
      </w:tabs>
      <w:spacing w:beforeLines="150" w:before="150"/>
      <w:ind w:left="502" w:firstLine="0"/>
      <w:outlineLvl w:val="1"/>
    </w:pPr>
    <w:rPr>
      <w:rFonts w:eastAsia="黑体"/>
      <w:szCs w:val="20"/>
    </w:rPr>
  </w:style>
  <w:style w:type="paragraph" w:customStyle="1" w:styleId="a6">
    <w:name w:val="一级条标题"/>
    <w:basedOn w:val="a4"/>
    <w:next w:val="af1"/>
    <w:pPr>
      <w:numPr>
        <w:ilvl w:val="4"/>
        <w:numId w:val="9"/>
      </w:numPr>
      <w:spacing w:beforeLines="0" w:before="0"/>
      <w:outlineLvl w:val="2"/>
    </w:pPr>
  </w:style>
  <w:style w:type="paragraph" w:customStyle="1" w:styleId="a5">
    <w:name w:val="二级条标题"/>
    <w:basedOn w:val="a6"/>
    <w:next w:val="af1"/>
    <w:pPr>
      <w:numPr>
        <w:ilvl w:val="3"/>
      </w:numPr>
      <w:outlineLvl w:val="3"/>
    </w:pPr>
  </w:style>
  <w:style w:type="paragraph" w:customStyle="1" w:styleId="a7">
    <w:name w:val="目次"/>
    <w:next w:val="af0"/>
    <w:qFormat/>
    <w:pPr>
      <w:numPr>
        <w:ilvl w:val="5"/>
        <w:numId w:val="9"/>
      </w:numPr>
      <w:tabs>
        <w:tab w:val="left" w:pos="1667"/>
      </w:tabs>
      <w:spacing w:afterLines="150" w:after="150" w:line="360" w:lineRule="auto"/>
      <w:ind w:firstLine="227"/>
      <w:jc w:val="center"/>
    </w:pPr>
    <w:rPr>
      <w:rFonts w:eastAsia="黑体"/>
      <w:sz w:val="32"/>
    </w:rPr>
  </w:style>
  <w:style w:type="paragraph" w:customStyle="1" w:styleId="a8">
    <w:name w:val="三级条标题"/>
    <w:basedOn w:val="a5"/>
    <w:next w:val="af1"/>
    <w:pPr>
      <w:numPr>
        <w:ilvl w:val="6"/>
      </w:numPr>
      <w:outlineLvl w:val="4"/>
    </w:pPr>
  </w:style>
  <w:style w:type="paragraph" w:customStyle="1" w:styleId="aff6">
    <w:name w:val="正文表标题"/>
    <w:next w:val="af1"/>
    <w:qFormat/>
    <w:pPr>
      <w:spacing w:line="360" w:lineRule="auto"/>
      <w:jc w:val="center"/>
    </w:pPr>
    <w:rPr>
      <w:rFonts w:eastAsia="黑体"/>
      <w:sz w:val="21"/>
    </w:rPr>
  </w:style>
  <w:style w:type="paragraph" w:customStyle="1" w:styleId="aff7">
    <w:name w:val="段"/>
    <w:link w:val="Char6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Char6">
    <w:name w:val="段 Char"/>
    <w:link w:val="aff7"/>
    <w:rPr>
      <w:rFonts w:ascii="宋体" w:eastAsia="宋体"/>
      <w:sz w:val="21"/>
      <w:lang w:val="en-US" w:eastAsia="zh-CN" w:bidi="ar-SA"/>
    </w:rPr>
  </w:style>
  <w:style w:type="paragraph" w:customStyle="1" w:styleId="a1">
    <w:name w:val="正文图标题"/>
    <w:next w:val="af1"/>
    <w:link w:val="Char7"/>
    <w:qFormat/>
    <w:pPr>
      <w:numPr>
        <w:numId w:val="10"/>
      </w:numPr>
      <w:spacing w:line="360" w:lineRule="auto"/>
      <w:jc w:val="center"/>
    </w:pPr>
    <w:rPr>
      <w:rFonts w:eastAsia="黑体"/>
      <w:sz w:val="21"/>
    </w:rPr>
  </w:style>
  <w:style w:type="character" w:customStyle="1" w:styleId="Char7">
    <w:name w:val="正文图标题 Char"/>
    <w:link w:val="a1"/>
    <w:rPr>
      <w:rFonts w:eastAsia="黑体"/>
      <w:sz w:val="21"/>
    </w:rPr>
  </w:style>
  <w:style w:type="paragraph" w:customStyle="1" w:styleId="aff8">
    <w:name w:val="前言、引言标题"/>
    <w:next w:val="a9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9">
    <w:name w:val="四级条标题"/>
    <w:basedOn w:val="a8"/>
    <w:next w:val="aff7"/>
    <w:pPr>
      <w:widowControl/>
      <w:numPr>
        <w:ilvl w:val="0"/>
        <w:numId w:val="0"/>
      </w:numPr>
      <w:spacing w:line="240" w:lineRule="auto"/>
      <w:outlineLvl w:val="5"/>
    </w:pPr>
    <w:rPr>
      <w:rFonts w:ascii="黑体"/>
      <w:kern w:val="0"/>
      <w:sz w:val="21"/>
    </w:rPr>
  </w:style>
  <w:style w:type="character" w:customStyle="1" w:styleId="Char8">
    <w:name w:val="正文缩进（首行缩进两字） Char"/>
    <w:rPr>
      <w:rFonts w:eastAsia="宋体"/>
      <w:kern w:val="2"/>
      <w:sz w:val="24"/>
      <w:lang w:val="en-US" w:eastAsia="zh-CN" w:bidi="ar-SA"/>
    </w:rPr>
  </w:style>
  <w:style w:type="paragraph" w:customStyle="1" w:styleId="Char2CharCharCharCharCharCharCharCharCharCharCharChar">
    <w:name w:val="Char2 Char Char Char Char Char Char Char Char Char Char Char Char"/>
    <w:basedOn w:val="af0"/>
    <w:link w:val="Char2CharCharCharCharCharCharCharCharCharCharCharCharChar"/>
    <w:qFormat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Char2CharCharCharCharCharCharCharCharCharCharCharChar1">
    <w:name w:val="Char2 Char Char Char Char Char Char Char Char Char Char Char Char1"/>
    <w:basedOn w:val="af0"/>
    <w:qFormat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affa">
    <w:name w:val="表文对齐"/>
    <w:pPr>
      <w:snapToGrid w:val="0"/>
      <w:spacing w:before="60" w:after="40"/>
    </w:pPr>
    <w:rPr>
      <w:sz w:val="24"/>
    </w:rPr>
  </w:style>
  <w:style w:type="paragraph" w:customStyle="1" w:styleId="affb">
    <w:name w:val="正文格式"/>
    <w:basedOn w:val="a9"/>
    <w:qFormat/>
    <w:pPr>
      <w:widowControl/>
      <w:adjustRightInd w:val="0"/>
      <w:snapToGrid w:val="0"/>
      <w:spacing w:line="360" w:lineRule="atLeast"/>
      <w:ind w:firstLine="482"/>
      <w:textAlignment w:val="baseline"/>
    </w:pPr>
    <w:rPr>
      <w:kern w:val="0"/>
      <w:szCs w:val="20"/>
    </w:rPr>
  </w:style>
  <w:style w:type="character" w:customStyle="1" w:styleId="Char2CharCharCharCharCharCharCharCharCharCharCharCharChar">
    <w:name w:val="Char2 Char Char Char Char Char Char Char Char Char Char Char Char Char"/>
    <w:link w:val="Char2CharCharCharCharCharCharCharCharCharCharCharChar"/>
    <w:qFormat/>
    <w:rPr>
      <w:rFonts w:ascii="仿宋_GB2312" w:eastAsia="仿宋_GB2312"/>
      <w:color w:val="000000"/>
      <w:kern w:val="20"/>
      <w:sz w:val="28"/>
      <w:szCs w:val="28"/>
      <w:lang w:val="en-US" w:eastAsia="zh-CN" w:bidi="ar-SA"/>
    </w:rPr>
  </w:style>
  <w:style w:type="character" w:customStyle="1" w:styleId="jstdotspan">
    <w:name w:val="jstdotspan"/>
    <w:basedOn w:val="aa"/>
  </w:style>
  <w:style w:type="paragraph" w:customStyle="1" w:styleId="affc">
    <w:name w:val="字母编号列项（一级）"/>
    <w:basedOn w:val="af1"/>
    <w:qFormat/>
    <w:pPr>
      <w:ind w:leftChars="200" w:left="400" w:hangingChars="200" w:hanging="200"/>
    </w:pPr>
  </w:style>
  <w:style w:type="character" w:customStyle="1" w:styleId="Char9">
    <w:name w:val="正文文本缩进 Char"/>
    <w:rPr>
      <w:rFonts w:ascii="Verdana" w:eastAsia="宋体" w:hAnsi="Verdana"/>
      <w:kern w:val="2"/>
      <w:sz w:val="21"/>
      <w:szCs w:val="24"/>
      <w:lang w:val="en-US" w:eastAsia="zh-CN" w:bidi="ar-SA"/>
    </w:rPr>
  </w:style>
  <w:style w:type="paragraph" w:customStyle="1" w:styleId="affd">
    <w:name w:val="封面厂名"/>
    <w:basedOn w:val="a9"/>
    <w:pPr>
      <w:tabs>
        <w:tab w:val="left" w:pos="2640"/>
      </w:tabs>
      <w:jc w:val="center"/>
    </w:pPr>
    <w:rPr>
      <w:rFonts w:ascii="宋体" w:cs="宋体"/>
      <w:sz w:val="32"/>
      <w:szCs w:val="32"/>
    </w:rPr>
  </w:style>
  <w:style w:type="paragraph" w:customStyle="1" w:styleId="c">
    <w:name w:val="c封面标准名称"/>
    <w:basedOn w:val="a9"/>
    <w:pPr>
      <w:adjustRightInd w:val="0"/>
      <w:jc w:val="center"/>
    </w:pPr>
    <w:rPr>
      <w:rFonts w:eastAsia="黑体"/>
      <w:kern w:val="0"/>
      <w:sz w:val="52"/>
      <w:szCs w:val="20"/>
    </w:rPr>
  </w:style>
  <w:style w:type="paragraph" w:customStyle="1" w:styleId="affe">
    <w:name w:val="标准文件_标准正文"/>
    <w:link w:val="Chara"/>
    <w:pPr>
      <w:adjustRightInd w:val="0"/>
      <w:snapToGrid w:val="0"/>
      <w:spacing w:line="420" w:lineRule="exact"/>
      <w:ind w:firstLine="567"/>
    </w:pPr>
    <w:rPr>
      <w:rFonts w:ascii="宋体" w:hAnsi="宋体"/>
      <w:bCs/>
      <w:snapToGrid w:val="0"/>
      <w:color w:val="000000"/>
      <w:sz w:val="24"/>
      <w:szCs w:val="28"/>
    </w:rPr>
  </w:style>
  <w:style w:type="character" w:customStyle="1" w:styleId="Chara">
    <w:name w:val="标准文件_标准正文 Char"/>
    <w:link w:val="affe"/>
    <w:qFormat/>
    <w:locked/>
    <w:rPr>
      <w:rFonts w:ascii="宋体" w:eastAsia="宋体" w:hAnsi="宋体"/>
      <w:bCs/>
      <w:snapToGrid w:val="0"/>
      <w:color w:val="000000"/>
      <w:sz w:val="24"/>
      <w:szCs w:val="28"/>
      <w:lang w:val="en-US" w:eastAsia="zh-CN" w:bidi="ar-SA"/>
    </w:rPr>
  </w:style>
  <w:style w:type="paragraph" w:customStyle="1" w:styleId="10">
    <w:name w:val="技术文件标题1"/>
    <w:basedOn w:val="a9"/>
    <w:next w:val="a9"/>
    <w:qFormat/>
    <w:pPr>
      <w:numPr>
        <w:numId w:val="11"/>
      </w:numPr>
      <w:adjustRightInd w:val="0"/>
      <w:snapToGrid w:val="0"/>
      <w:spacing w:line="400" w:lineRule="exact"/>
      <w:jc w:val="left"/>
      <w:textAlignment w:val="baseline"/>
      <w:outlineLvl w:val="0"/>
    </w:pPr>
    <w:rPr>
      <w:rFonts w:ascii="宋体" w:eastAsia="黑体" w:hAnsi="宋体" w:cs="宋体"/>
      <w:kern w:val="0"/>
      <w:sz w:val="28"/>
      <w:szCs w:val="28"/>
    </w:rPr>
  </w:style>
  <w:style w:type="paragraph" w:customStyle="1" w:styleId="2">
    <w:name w:val="技术文件标题2"/>
    <w:basedOn w:val="20"/>
    <w:next w:val="a9"/>
    <w:qFormat/>
    <w:pPr>
      <w:numPr>
        <w:numId w:val="11"/>
      </w:numPr>
      <w:tabs>
        <w:tab w:val="left" w:pos="567"/>
      </w:tabs>
      <w:adjustRightInd w:val="0"/>
      <w:snapToGrid w:val="0"/>
      <w:spacing w:line="400" w:lineRule="exact"/>
      <w:jc w:val="left"/>
      <w:textAlignment w:val="baseline"/>
    </w:pPr>
    <w:rPr>
      <w:rFonts w:ascii="Times New Roman" w:hAnsi="Times New Roman" w:cs="宋体"/>
      <w:iCs w:val="0"/>
      <w:kern w:val="0"/>
      <w:sz w:val="28"/>
      <w:szCs w:val="28"/>
      <w:lang w:val="zh-CN" w:eastAsia="zh-CN"/>
    </w:rPr>
  </w:style>
  <w:style w:type="paragraph" w:customStyle="1" w:styleId="41">
    <w:name w:val="技术文件标题4"/>
    <w:basedOn w:val="4"/>
    <w:next w:val="a9"/>
    <w:qFormat/>
    <w:pPr>
      <w:keepNext w:val="0"/>
      <w:tabs>
        <w:tab w:val="left" w:pos="0"/>
        <w:tab w:val="left" w:pos="907"/>
      </w:tabs>
      <w:adjustRightInd w:val="0"/>
      <w:snapToGrid w:val="0"/>
      <w:spacing w:line="240" w:lineRule="auto"/>
      <w:ind w:left="851" w:hanging="851"/>
      <w:textAlignment w:val="baseline"/>
    </w:pPr>
    <w:rPr>
      <w:rFonts w:ascii="Times New Roman" w:hAnsi="Times New Roman"/>
      <w:bCs w:val="0"/>
      <w:iCs w:val="0"/>
      <w:color w:val="auto"/>
      <w:kern w:val="0"/>
      <w:sz w:val="28"/>
      <w:lang w:val="en-US"/>
    </w:rPr>
  </w:style>
  <w:style w:type="paragraph" w:customStyle="1" w:styleId="afff">
    <w:name w:val="标准文件_一级条标题"/>
    <w:next w:val="affe"/>
    <w:qFormat/>
    <w:pPr>
      <w:outlineLvl w:val="2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0">
    <w:name w:val="标准文件_二级条标题"/>
    <w:next w:val="affe"/>
    <w:qFormat/>
    <w:pPr>
      <w:spacing w:line="420" w:lineRule="exact"/>
      <w:outlineLvl w:val="3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1">
    <w:name w:val="标准文件_三级条标题"/>
    <w:next w:val="affe"/>
    <w:qFormat/>
    <w:pPr>
      <w:outlineLvl w:val="4"/>
    </w:pPr>
    <w:rPr>
      <w:rFonts w:ascii="黑体" w:eastAsia="黑体"/>
      <w:snapToGrid w:val="0"/>
      <w:spacing w:val="2"/>
      <w:sz w:val="28"/>
    </w:rPr>
  </w:style>
  <w:style w:type="paragraph" w:customStyle="1" w:styleId="afff2">
    <w:name w:val="标准文件_章标题"/>
    <w:next w:val="affe"/>
    <w:link w:val="CharChar"/>
    <w:qFormat/>
    <w:pPr>
      <w:adjustRightInd w:val="0"/>
      <w:snapToGrid w:val="0"/>
      <w:spacing w:line="420" w:lineRule="exact"/>
      <w:outlineLvl w:val="1"/>
    </w:pPr>
    <w:rPr>
      <w:rFonts w:ascii="黑体" w:eastAsia="黑体"/>
      <w:snapToGrid w:val="0"/>
      <w:spacing w:val="2"/>
      <w:sz w:val="28"/>
    </w:rPr>
  </w:style>
  <w:style w:type="paragraph" w:customStyle="1" w:styleId="afff3">
    <w:name w:val="标准文件_四级条标题"/>
    <w:next w:val="affe"/>
    <w:pPr>
      <w:tabs>
        <w:tab w:val="left" w:pos="360"/>
      </w:tabs>
      <w:outlineLvl w:val="5"/>
    </w:pPr>
    <w:rPr>
      <w:rFonts w:ascii="黑体" w:eastAsia="黑体"/>
      <w:snapToGrid w:val="0"/>
      <w:spacing w:val="2"/>
      <w:sz w:val="28"/>
    </w:rPr>
  </w:style>
  <w:style w:type="paragraph" w:customStyle="1" w:styleId="afff4">
    <w:name w:val="标准文件_五级条标题"/>
    <w:next w:val="affe"/>
    <w:qFormat/>
    <w:pPr>
      <w:tabs>
        <w:tab w:val="left" w:pos="360"/>
      </w:tabs>
      <w:outlineLvl w:val="6"/>
    </w:pPr>
    <w:rPr>
      <w:rFonts w:ascii="黑体" w:eastAsia="黑体"/>
      <w:snapToGrid w:val="0"/>
      <w:spacing w:val="2"/>
      <w:sz w:val="28"/>
    </w:rPr>
  </w:style>
  <w:style w:type="paragraph" w:customStyle="1" w:styleId="afff5">
    <w:name w:val="技术文件正文"/>
    <w:basedOn w:val="a9"/>
    <w:qFormat/>
    <w:pPr>
      <w:adjustRightInd w:val="0"/>
      <w:snapToGrid w:val="0"/>
      <w:spacing w:line="420" w:lineRule="exact"/>
      <w:ind w:leftChars="3" w:left="3" w:firstLineChars="200" w:firstLine="200"/>
      <w:textAlignment w:val="baseline"/>
    </w:pPr>
    <w:rPr>
      <w:rFonts w:hAnsi="宋体"/>
      <w:kern w:val="0"/>
    </w:rPr>
  </w:style>
  <w:style w:type="character" w:customStyle="1" w:styleId="CharChar">
    <w:name w:val="标准文件_章标题 Char Char"/>
    <w:link w:val="afff2"/>
    <w:qFormat/>
    <w:rPr>
      <w:rFonts w:ascii="黑体" w:eastAsia="黑体"/>
      <w:snapToGrid w:val="0"/>
      <w:spacing w:val="2"/>
      <w:sz w:val="28"/>
      <w:lang w:val="en-US" w:eastAsia="zh-CN" w:bidi="ar-SA"/>
    </w:rPr>
  </w:style>
  <w:style w:type="character" w:customStyle="1" w:styleId="CharChar2">
    <w:name w:val="正文（首行缩进两字） Char Char2"/>
    <w:qFormat/>
    <w:rPr>
      <w:rFonts w:eastAsia="宋体"/>
      <w:kern w:val="2"/>
      <w:sz w:val="24"/>
      <w:lang w:val="en-US" w:eastAsia="zh-CN" w:bidi="ar-SA"/>
    </w:rPr>
  </w:style>
  <w:style w:type="character" w:customStyle="1" w:styleId="jsttextcell">
    <w:name w:val="jsttextcell"/>
    <w:basedOn w:val="aa"/>
    <w:qFormat/>
  </w:style>
  <w:style w:type="paragraph" w:customStyle="1" w:styleId="13">
    <w:name w:val="修订1"/>
    <w:hidden/>
    <w:uiPriority w:val="99"/>
    <w:semiHidden/>
    <w:qFormat/>
    <w:rPr>
      <w:kern w:val="2"/>
      <w:sz w:val="21"/>
      <w:szCs w:val="24"/>
    </w:rPr>
  </w:style>
  <w:style w:type="paragraph" w:customStyle="1" w:styleId="afff6">
    <w:name w:val="插图目录"/>
    <w:basedOn w:val="a9"/>
    <w:qFormat/>
    <w:pPr>
      <w:spacing w:line="288" w:lineRule="auto"/>
      <w:jc w:val="center"/>
    </w:pPr>
    <w:rPr>
      <w:rFonts w:ascii="Arial" w:hAnsi="Arial"/>
      <w:b/>
      <w:sz w:val="18"/>
      <w:szCs w:val="28"/>
    </w:rPr>
  </w:style>
  <w:style w:type="character" w:customStyle="1" w:styleId="apple-converted-space">
    <w:name w:val="apple-converted-space"/>
    <w:basedOn w:val="aa"/>
    <w:qFormat/>
  </w:style>
  <w:style w:type="paragraph" w:styleId="afff7">
    <w:name w:val="List Paragraph"/>
    <w:basedOn w:val="a9"/>
    <w:uiPriority w:val="99"/>
    <w:rsid w:val="00473FA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omments" Target="comments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1%20items\&#36719;&#20214;&#36136;&#37327;&#31649;&#29702;&#26631;&#20934;\&#39033;&#30446;&#36719;&#20214;&#25216;&#26415;WORD&#27169;&#26495;\&#25216;&#26415;&#26465;&#20214;&#23553;&#38754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6F72D4DD-1F4F-49D9-A91B-B9AE18215C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技术条件封面.dot</Template>
  <TotalTime>575</TotalTime>
  <Pages>18</Pages>
  <Words>952</Words>
  <Characters>5429</Characters>
  <Application>Microsoft Office Word</Application>
  <DocSecurity>0</DocSecurity>
  <Lines>45</Lines>
  <Paragraphs>12</Paragraphs>
  <ScaleCrop>false</ScaleCrop>
  <Company>158</Company>
  <LinksUpToDate>false</LinksUpToDate>
  <CharactersWithSpaces>6369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    版</dc:title>
  <dc:creator>陈旭辉</dc:creator>
  <cp:lastModifiedBy>Administrator</cp:lastModifiedBy>
  <cp:revision>16</cp:revision>
  <cp:lastPrinted>2016-11-03T14:37:00Z</cp:lastPrinted>
  <dcterms:created xsi:type="dcterms:W3CDTF">2017-02-21T09:11:00Z</dcterms:created>
  <dcterms:modified xsi:type="dcterms:W3CDTF">2017-06-12T07:31:00Z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